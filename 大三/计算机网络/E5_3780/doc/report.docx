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3967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B09B9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C7DD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462031F7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5C29B1E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实验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五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　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利用Socket API实现许可认证软件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69B2809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permStart w:id="0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软件工程</w:t>
      </w:r>
      <w:permEnd w:id="0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2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>02</w:t>
      </w:r>
      <w:permStart w:id="1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3</w:t>
      </w:r>
      <w:permEnd w:id="1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级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数媒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班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495BCCCB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马鑫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61CC5452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permStart w:id="2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37220232203780</w:t>
      </w:r>
      <w:permEnd w:id="2"/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6CBC00D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ascii="Times New Roman" w:hAnsi="Times New Roman" w:eastAsia="仿宋"/>
          <w:b/>
          <w:sz w:val="28"/>
          <w:szCs w:val="28"/>
          <w:u w:val="single"/>
        </w:rPr>
        <w:t>202</w:t>
      </w:r>
      <w:permStart w:id="3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5</w:t>
      </w:r>
      <w:permEnd w:id="3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年</w:t>
      </w:r>
      <w:permStart w:id="4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11</w:t>
      </w:r>
      <w:permEnd w:id="4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月</w:t>
      </w:r>
      <w:permStart w:id="5" w:edGrp="everyone"/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21</w:t>
      </w:r>
      <w:permEnd w:id="5"/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日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0193B301">
      <w:pPr>
        <w:spacing w:before="360" w:beforeLines="1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5年2月15日</w:t>
      </w:r>
    </w:p>
    <w:p w14:paraId="1A46DFA5">
      <w:pPr>
        <w:sectPr>
          <w:pgSz w:w="11907" w:h="16840"/>
          <w:pgMar w:top="1440" w:right="1797" w:bottom="1440" w:left="1797" w:header="709" w:footer="709" w:gutter="0"/>
          <w:cols w:space="708" w:num="1"/>
          <w:docGrid w:type="lines" w:linePitch="360" w:charSpace="921"/>
        </w:sectPr>
      </w:pPr>
    </w:p>
    <w:p w14:paraId="2BFE6BD9">
      <w:pPr>
        <w:pStyle w:val="17"/>
        <w:spacing w:before="480" w:after="480" w:afterLines="20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填写说明</w:t>
      </w:r>
    </w:p>
    <w:p w14:paraId="5A7C3DE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本文件为Word模板文件，建议使用Microsoft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hint="eastAsia" w:eastAsia="仿宋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hint="eastAsia" w:eastAsia="仿宋"/>
          <w:sz w:val="28"/>
          <w:szCs w:val="32"/>
        </w:rPr>
        <w:t>4打开，在可填写的区域中如实填写；</w:t>
      </w:r>
    </w:p>
    <w:p w14:paraId="6B60D0B4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填表时勿改变字体字号，保持排版工整，打印为PDF文件提交；</w:t>
      </w:r>
    </w:p>
    <w:p w14:paraId="7C33677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文件总大小尽量控制在1MB以下，最大勿超过5MB；</w:t>
      </w:r>
    </w:p>
    <w:p w14:paraId="0822990B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在实验课结束</w:t>
      </w:r>
      <w:r>
        <w:rPr>
          <w:rFonts w:eastAsia="仿宋"/>
          <w:sz w:val="28"/>
          <w:szCs w:val="32"/>
        </w:rPr>
        <w:t>14</w:t>
      </w:r>
      <w:r>
        <w:rPr>
          <w:rFonts w:hint="eastAsia" w:eastAsia="仿宋"/>
          <w:sz w:val="28"/>
          <w:szCs w:val="32"/>
        </w:rPr>
        <w:t>天内，按实验报告提交到我校课程网站的指定位置，源代码等主要材料上传在公开的代码托管平台上。</w:t>
      </w:r>
    </w:p>
    <w:p w14:paraId="2EFD05DF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159914D0"/>
    <w:p w14:paraId="3255FF2F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282B6CCA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实验目的</w:t>
      </w:r>
    </w:p>
    <w:p w14:paraId="0DE4DD0E">
      <w:pPr>
        <w:pStyle w:val="3"/>
        <w:spacing w:before="120" w:after="120"/>
        <w:ind w:firstLine="480"/>
        <w:rPr>
          <w:rFonts w:hint="eastAsia"/>
        </w:rPr>
      </w:pPr>
      <w:permStart w:id="6" w:edGrp="everyone"/>
      <w:r>
        <w:rPr>
          <w:rFonts w:hint="eastAsia"/>
        </w:rPr>
        <w:t>通过完成实验，掌握应用层文件传输的原理；了解传输过程中传输层协议选</w:t>
      </w:r>
    </w:p>
    <w:p w14:paraId="24F95C7F">
      <w:pPr>
        <w:pStyle w:val="3"/>
        <w:spacing w:before="120" w:after="120"/>
        <w:ind w:firstLine="480"/>
      </w:pPr>
      <w:r>
        <w:rPr>
          <w:rFonts w:hint="eastAsia"/>
        </w:rPr>
        <w:t>用、应用层协议设计和协议开发等概念。</w:t>
      </w:r>
    </w:p>
    <w:permEnd w:id="6"/>
    <w:p w14:paraId="0D5E492F">
      <w:pPr>
        <w:pStyle w:val="2"/>
        <w:spacing w:before="240" w:after="240"/>
        <w:rPr>
          <w:rFonts w:hint="eastAsia"/>
        </w:rPr>
      </w:pPr>
      <w:r>
        <w:t>实验环境</w:t>
      </w:r>
    </w:p>
    <w:p w14:paraId="752A49C4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permStart w:id="7" w:edGrp="everyone"/>
      <w:r>
        <w:rPr>
          <w:rFonts w:hint="eastAsia"/>
          <w:lang w:val="en-US" w:eastAsia="zh-CN"/>
        </w:rPr>
        <w:t>vs2022,phpstudy8.1.1.3</w:t>
      </w:r>
    </w:p>
    <w:permEnd w:id="7"/>
    <w:p w14:paraId="725CDF28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6FEA0494">
      <w:pPr>
        <w:pStyle w:val="3"/>
        <w:spacing w:before="120" w:after="120"/>
        <w:ind w:firstLine="480"/>
        <w:rPr>
          <w:rFonts w:hint="eastAsia"/>
        </w:rPr>
      </w:pPr>
      <w:permStart w:id="8" w:edGrp="everyone"/>
      <w:r>
        <w:rPr>
          <w:rFonts w:hint="eastAsia"/>
        </w:rPr>
        <w:t>（</w:t>
      </w:r>
      <w:r>
        <w:t>截图</w:t>
      </w:r>
      <w:r>
        <w:rPr>
          <w:rFonts w:hint="eastAsia"/>
        </w:rPr>
        <w:t>，每幅图</w:t>
      </w:r>
      <w:r>
        <w:t>配以简要的文字说明</w:t>
      </w:r>
      <w:r>
        <w:rPr>
          <w:rFonts w:hint="eastAsia"/>
        </w:rPr>
        <w:t>。勿长篇大论，贴核心代码，勿贴非核心代码。本段话删除。）</w:t>
      </w:r>
    </w:p>
    <w:p w14:paraId="430F0258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4970" cy="2860675"/>
            <wp:effectExtent l="0" t="0" r="11430" b="4445"/>
            <wp:docPr id="1" name="图片 1" descr="tmpF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F54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D18A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客户端端口，输入1可创建许可证，并输入序列号使用软件A。</w:t>
      </w:r>
    </w:p>
    <w:p w14:paraId="45B43DDF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4970" cy="2860675"/>
            <wp:effectExtent l="0" t="0" r="11430" b="4445"/>
            <wp:docPr id="2" name="图片 2" descr="tmp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16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D26C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服务器端口，监听许可证和用户的状态，每个许可证允许接入5个用户，如果超过5个用户，则拒绝接入。</w:t>
      </w:r>
    </w:p>
    <w:p w14:paraId="149D3AF9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6400" cy="1437640"/>
            <wp:effectExtent l="0" t="0" r="0" b="10160"/>
            <wp:docPr id="4" name="图片 4" descr="tmp36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36D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0B45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php网页通过表格展示许可证数据。</w:t>
      </w:r>
    </w:p>
    <w:p w14:paraId="4DE989B9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2590" cy="3919220"/>
            <wp:effectExtent l="0" t="0" r="3810" b="12700"/>
            <wp:docPr id="6" name="图片 6" descr="tmp3E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3E0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D6F2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许可证监听线程，通过Socket API获取客户端用户的输入，并分配给其一个随机的序列号。</w:t>
      </w:r>
    </w:p>
    <w:p w14:paraId="7849D3D1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1320" cy="2995930"/>
            <wp:effectExtent l="0" t="0" r="5080" b="6350"/>
            <wp:docPr id="7" name="图片 7" descr="tmp9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9E0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9D49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1834515"/>
            <wp:effectExtent l="0" t="0" r="0" b="9525"/>
            <wp:docPr id="8" name="图片 8" descr="tmpB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B0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F2DA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用户监听线程，通过并发实现允许多个用户接入，并获取用户的ip地址。</w:t>
      </w:r>
    </w:p>
    <w:p w14:paraId="7E489598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5765" cy="965835"/>
            <wp:effectExtent l="0" t="0" r="635" b="9525"/>
            <wp:docPr id="9" name="图片 9" descr="tmp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50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2EE9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许可证和用户线程并发实现服务端架构。</w:t>
      </w:r>
    </w:p>
    <w:p w14:paraId="4C9BC1E4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685" cy="2068830"/>
            <wp:effectExtent l="0" t="0" r="5715" b="3810"/>
            <wp:docPr id="10" name="图片 10" descr="tmpFE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FEA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A58C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通过手动构造json文件用于php网页端读取许可证信息。</w:t>
      </w:r>
    </w:p>
    <w:p w14:paraId="25A8D4ED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4495" cy="2372995"/>
            <wp:effectExtent l="0" t="0" r="1905" b="4445"/>
            <wp:docPr id="11" name="图片 11" descr="tmp5B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5BF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CF1F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4239260"/>
            <wp:effectExtent l="0" t="0" r="0" b="12700"/>
            <wp:docPr id="12" name="图片 12" descr="tmpA9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A95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A9CD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客户端输入1可输入管理员信息，否则输入序列号使用软件A。</w:t>
      </w:r>
    </w:p>
    <w:p w14:paraId="65E2830D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1955" cy="1564640"/>
            <wp:effectExtent l="0" t="0" r="4445" b="5080"/>
            <wp:docPr id="13" name="图片 13" descr="tmp8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86B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CCA9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76725" cy="257175"/>
            <wp:effectExtent l="0" t="0" r="5715" b="1905"/>
            <wp:docPr id="14" name="图片 14" descr="tmpB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BA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B218"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通过并发开启发送状态的线程，每30min发送一次状态信息。</w:t>
      </w:r>
    </w:p>
    <w:p w14:paraId="7A4768E7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3225" cy="1667510"/>
            <wp:effectExtent l="0" t="0" r="3175" b="8890"/>
            <wp:docPr id="15" name="图片 15" descr="tmp9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95F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E46E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8145" cy="4255770"/>
            <wp:effectExtent l="0" t="0" r="8255" b="11430"/>
            <wp:docPr id="16" name="图片 16" descr="tmpAB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AB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6F6B"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php网页端读取json文件的数据并通过表格呈现数据。</w:t>
      </w:r>
    </w:p>
    <w:p w14:paraId="6DA67BF7">
      <w:pPr>
        <w:pStyle w:val="3"/>
        <w:spacing w:before="120" w:after="120"/>
        <w:ind w:firstLine="480"/>
        <w:rPr>
          <w:rFonts w:hint="eastAsia"/>
        </w:rPr>
      </w:pPr>
    </w:p>
    <w:permEnd w:id="8"/>
    <w:p w14:paraId="7FBE9620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实验代码</w:t>
      </w:r>
    </w:p>
    <w:p w14:paraId="4D924D46">
      <w:pPr>
        <w:pStyle w:val="3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permStart w:id="9" w:edGrp="everyone"/>
      <w:r>
        <w:rPr>
          <w:rFonts w:hint="eastAsia"/>
        </w:rPr>
        <w:t>https://gitee.com/koshistar/cni-exp/tree/master/E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_3780</w:t>
      </w:r>
      <w:permEnd w:id="9"/>
      <w:r>
        <w:rPr>
          <w:rFonts w:hint="eastAsia"/>
        </w:rPr>
        <w:t>。</w:t>
      </w:r>
      <w:permStart w:id="10" w:edGrp="everyone"/>
    </w:p>
    <w:permEnd w:id="10"/>
    <w:p w14:paraId="00AB55D1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4807EF2B">
      <w:pPr>
        <w:pStyle w:val="3"/>
        <w:spacing w:before="120" w:after="120"/>
        <w:ind w:firstLine="480"/>
        <w:rPr>
          <w:rFonts w:hint="eastAsia" w:eastAsiaTheme="minorEastAsia"/>
          <w:lang w:eastAsia="zh-CN"/>
        </w:rPr>
      </w:pPr>
      <w:permStart w:id="11" w:edGrp="everyone"/>
      <w:r>
        <w:rPr>
          <w:rFonts w:hint="eastAsia"/>
          <w:lang w:eastAsia="zh-CN"/>
        </w:rPr>
        <w:t>无</w:t>
      </w:r>
    </w:p>
    <w:permEnd w:id="11"/>
    <w:p w14:paraId="736F1FF5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0929EF6C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permStart w:id="12" w:edGrp="everyone"/>
      <w:r>
        <w:rPr>
          <w:rFonts w:hint="eastAsia"/>
          <w:lang w:val="en-US" w:eastAsia="zh-CN"/>
        </w:rPr>
        <w:t>通过本实验对Socket编程和应用层有了初步的了解，并通过线程并发实现多种功能，对操作系统也更加熟悉，首次编写了php代码，使用了phpstudy软件实现了网页，对动态网页有了初步的认知。</w:t>
      </w:r>
      <w:bookmarkStart w:id="0" w:name="_GoBack"/>
      <w:bookmarkEnd w:id="0"/>
    </w:p>
    <w:permEnd w:id="12"/>
    <w:p w14:paraId="4128F031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8A21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8B8E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BC203C"/>
    <w:rsid w:val="00015E06"/>
    <w:rsid w:val="000F0B73"/>
    <w:rsid w:val="002E41EA"/>
    <w:rsid w:val="002F7C0B"/>
    <w:rsid w:val="00342791"/>
    <w:rsid w:val="0043285F"/>
    <w:rsid w:val="00643165"/>
    <w:rsid w:val="00662194"/>
    <w:rsid w:val="006B08B5"/>
    <w:rsid w:val="006B7B64"/>
    <w:rsid w:val="006C4490"/>
    <w:rsid w:val="00714D02"/>
    <w:rsid w:val="007A1555"/>
    <w:rsid w:val="009D20C4"/>
    <w:rsid w:val="00E7788E"/>
    <w:rsid w:val="00EB3974"/>
    <w:rsid w:val="00F90F9D"/>
    <w:rsid w:val="16BC203C"/>
    <w:rsid w:val="410119D7"/>
    <w:rsid w:val="5C03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qFormat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10</Pages>
  <Words>527</Words>
  <Characters>655</Characters>
  <Lines>4</Lines>
  <Paragraphs>1</Paragraphs>
  <TotalTime>21</TotalTime>
  <ScaleCrop>false</ScaleCrop>
  <LinksUpToDate>false</LinksUpToDate>
  <CharactersWithSpaces>682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2025-11-20T07:33:00Z</dcterms:created>
  <dc:creator>WPS_1601472217</dc:creator>
  <cp:lastModifiedBy>WPS_1601472217</cp:lastModifiedBy>
  <dcterms:modified xsi:type="dcterms:W3CDTF">2025-11-28T12:39:36Z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84C33698F3804C3F93822F9768B7A48D_11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2052-12.1.0.23542</vt:lpwstr>
  </property>
</Properties>
</file>
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9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文件传输协议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A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服务器端被动等待来自客户的连接请求，客户主动发起连接请求，故作为客户端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当需要传输数据时，FTP新开通数据连接，专门用于传输文件数据，此时，客户起到服务器等待数据连接的作用，原来的服务器起到客户端发起数据连接的作用。</w:t>
      </w:r>
    </w:p>
    <w:p w14:paraId="09D15E3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题</w:t>
      </w:r>
    </w:p>
    <w:p w14:paraId="64BB6319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PORT：服务器从20端口主动向客户端发起数据连接，无验证功能，接受用户的访问是基于服务器控制连接的验证结果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服务器可以从控制连接知道客户端的IP地址，如需识别用户程序，还需要知道客户的端口号。客户唯有做服务器端使用，才能确定其端口号。</w:t>
      </w:r>
    </w:p>
    <w:p w14:paraId="324944B8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SV：服务器向发送PASV命令的客户端回复自己的IP和随机端口，客户端向该端口发起数据连接。客户端提出数据连接的请求并通过服务器验证后，客户机器上任意程序如果监听到服务器打开的端口号，它们都能够往该端口接收或发送数据。</w:t>
      </w:r>
    </w:p>
    <w:p w14:paraId="44244EF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题</w:t>
      </w:r>
    </w:p>
    <w:p w14:paraId="50199162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控制连接是持久的。数据连接是非持久的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H登录FTP服务器时，建立控制连接。</w:t>
      </w:r>
    </w:p>
    <w:p w14:paraId="430082E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（2）101。18102。</w:t>
      </w:r>
    </w:p>
    <w:p w14:paraId="25CC798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（3）3000。5000。</w:t>
      </w:r>
    </w:p>
    <w:p w14:paraId="69D3D16B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（4）60ms。2.4Mbps。</w:t>
      </w:r>
    </w:p>
    <w:p w14:paraId="5AC6D1AF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https://gitee.com/koshistar/computer-network/tree/master/作业19_文件传输协议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92EC6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EC92EC6"/>
    <w:rsid w:val="4B126F8E"/>
    <w:rsid w:val="66E7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567</Words>
  <Characters>684</Characters>
  <Lines>2</Lines>
  <Paragraphs>1</Paragraphs>
  <TotalTime>104</TotalTime>
  <ScaleCrop>false</ScaleCrop>
  <LinksUpToDate>false</LinksUpToDate>
  <CharactersWithSpaces>695</CharactersWithSpaces>
  <Application>WPS Office_12.1.0.24034_F1E327BC-269C-435d-A152-05C5408002CA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2025-12-11T06:20:00Z</dcterms:created>
  <dc:creator>WPS_1601472217</dc:creator>
  <cp:lastModifiedBy>WPS_1601472217</cp:lastModifiedBy>
  <dcterms:modified xsi:type="dcterms:W3CDTF">2025-12-14T08:08:48Z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FF4F429AF89E4B4C861BAB0FC788AF74_11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2052-12.1.0.24034</vt:lpwstr>
  </property>
</Properties>
</file>
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8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电子邮件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</w:pPr>
      <w:permStart w:id="25" w:edGrp="everyone"/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题</w:t>
      </w:r>
    </w:p>
    <w:p w14:paraId="13146E53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接收方全名：beta.gov，发送方全名：alpha.edu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发邮件用户名：smith。</w:t>
      </w:r>
    </w:p>
    <w:p w14:paraId="238074E0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（2）3个。分别是：jones,green,brown。</w:t>
      </w:r>
    </w:p>
    <w:p w14:paraId="46807336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（3）jones和brown。</w:t>
      </w:r>
    </w:p>
    <w:p w14:paraId="6388D75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（4）TCP，即传输控制协议。</w:t>
      </w:r>
    </w:p>
    <w:p w14:paraId="27596FE8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（5）25。</w:t>
      </w:r>
    </w:p>
    <w:p w14:paraId="338C8449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题</w:t>
      </w:r>
    </w:p>
    <w:p w14:paraId="10E8831A">
      <w:pPr>
        <w:pStyle w:val="5"/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用户的客户端程序到电子邮件服务器，源电子邮件服务器到目标电子邮件服务器</w:t>
      </w:r>
      <w:r>
        <w:rPr>
          <w:rFonts w:hint="eastAsia"/>
        </w:rPr>
        <w:t>。</w:t>
      </w:r>
    </w:p>
    <w:p w14:paraId="7D55BDDA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题</w:t>
      </w:r>
    </w:p>
    <w:p w14:paraId="11AB0360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text文本文件；（2）multipart用于连接消息体的多个部分构成一个消息，这些部分可以是不同类型的数据；（3）Application应用程序数据或者二进制数据；（4）message用于包装一个E-mail消息；（5）image用于传输静态图片数据；（6）audio用于传输音频或者音声数据；（7）video用于传输动态影像数据，可以是与音频编辑在一起的视频数据格式</w:t>
      </w:r>
      <w:r>
        <w:rPr>
          <w:rFonts w:hint="eastAsia"/>
        </w:rPr>
        <w:t>。</w:t>
      </w:r>
    </w:p>
    <w:p w14:paraId="0025347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RAR文件的首部：application/octet-stream。</w:t>
      </w:r>
    </w:p>
    <w:p w14:paraId="34EE8C04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否。是将大附件存在存储服务器上，并将下载链接放入HTML块中，附在邮件后。</w:t>
      </w:r>
    </w:p>
    <w:p w14:paraId="329F0D2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题</w:t>
      </w:r>
    </w:p>
    <w:p w14:paraId="5AA81AD2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MUA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SMTP。（3）MTA。（4）SMTP。（5）MTA。（6）MDA。（7）POP/IMAP。（8）MUA。</w:t>
      </w:r>
    </w:p>
    <w:p w14:paraId="39146E82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</w:t>
      </w:r>
      <w:bookmarkStart w:id="0" w:name="_GoBack"/>
      <w:bookmarkEnd w:id="0"/>
      <w:r>
        <w:rPr>
          <w:rFonts w:hint="eastAsia"/>
        </w:rPr>
        <w:t>://gitee.com/koshistar/computer-network/tree/master/作业17_电子邮件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CA04E9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6AB656B"/>
    <w:rsid w:val="09CA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3</Pages>
  <Words>267</Words>
  <Characters>344</Characters>
  <Lines>2</Lines>
  <Paragraphs>1</Paragraphs>
  <TotalTime>141</TotalTime>
  <ScaleCrop>false</ScaleCrop>
  <LinksUpToDate>false</LinksUpToDate>
  <CharactersWithSpaces>355</CharactersWithSpaces>
  <Application>WPS Office_12.1.0.24034_F1E327BC-269C-435d-A152-05C5408002CA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2025-12-05T05:20:00Z</dcterms:created>
  <dc:creator>WPS_1601472217</dc:creator>
  <cp:lastModifiedBy>WPS_1601472217</cp:lastModifiedBy>
  <dcterms:modified xsi:type="dcterms:W3CDTF">2025-12-06T08:34:29Z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3C4C994584D14265A344746343E40A97_11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2052-12.1.0.24034</vt:lpwstr>
  </property>
</Properties>
</file>
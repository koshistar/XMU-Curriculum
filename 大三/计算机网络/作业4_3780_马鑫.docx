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40562B">
      <w:pPr>
        <w:pStyle w:val="10"/>
        <w:spacing w:before="360" w:after="0" w:afterLines="0" w:line="240" w:lineRule="auto"/>
        <w:rPr>
          <w:rFonts w:hint="eastAsia"/>
        </w:rPr>
      </w:pPr>
      <w:r>
        <w:rPr>
          <w:rFonts w:hint="eastAsia"/>
        </w:rPr>
        <w:t>计算机网络</w:t>
      </w:r>
      <w:r>
        <w:rPr>
          <w:rFonts w:hint="eastAsia"/>
          <w:u w:val="single"/>
        </w:rPr>
        <w:t xml:space="preserve"> 第</w:t>
      </w:r>
      <w:permStart w:id="0" w:edGrp="everyone"/>
      <w:r>
        <w:rPr>
          <w:rFonts w:hint="eastAsia"/>
          <w:u w:val="single"/>
          <w:lang w:val="en-US" w:eastAsia="zh-CN"/>
        </w:rPr>
        <w:t>4</w:t>
      </w:r>
      <w:permEnd w:id="0"/>
      <w:r>
        <w:rPr>
          <w:rFonts w:hint="eastAsia"/>
          <w:u w:val="single"/>
        </w:rPr>
        <w:t>课　</w:t>
      </w:r>
      <w:permStart w:id="1" w:edGrp="everyone"/>
      <w:r>
        <w:rPr>
          <w:rFonts w:hint="eastAsia"/>
          <w:u w:val="single"/>
          <w:lang w:val="en-US" w:eastAsia="zh-CN"/>
        </w:rPr>
        <w:t>差错控制编码</w:t>
      </w:r>
      <w:permEnd w:id="1"/>
      <w:r>
        <w:rPr>
          <w:rFonts w:hint="eastAsia"/>
          <w:u w:val="single"/>
        </w:rPr>
        <w:t xml:space="preserve"> </w:t>
      </w:r>
      <w:r>
        <w:rPr>
          <w:rFonts w:hint="eastAsia"/>
        </w:rPr>
        <w:t>作业</w:t>
      </w:r>
    </w:p>
    <w:p w14:paraId="4236A21D">
      <w:pPr>
        <w:pStyle w:val="9"/>
        <w:spacing w:before="0" w:beforeLines="0" w:after="0" w:afterLines="0" w:line="240" w:lineRule="auto"/>
        <w:ind w:left="-720" w:leftChars="-300" w:right="-720" w:rightChars="-300"/>
        <w:rPr>
          <w:rFonts w:asciiTheme="minorHAnsi" w:hAnsiTheme="minorHAnsi" w:eastAsiaTheme="minorEastAsia"/>
          <w:sz w:val="28"/>
          <w:szCs w:val="28"/>
        </w:rPr>
      </w:pPr>
      <w:r>
        <w:rPr>
          <w:rFonts w:hint="eastAsia" w:asciiTheme="minorHAnsi" w:hAnsiTheme="minorHAnsi" w:eastAsiaTheme="minorEastAsia"/>
          <w:b/>
          <w:bCs w:val="0"/>
          <w:sz w:val="28"/>
          <w:szCs w:val="28"/>
        </w:rPr>
        <w:t>班级：</w:t>
      </w:r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软工23级</w:t>
      </w:r>
      <w:permStart w:id="2" w:edGrp="everyone"/>
      <w:r>
        <w:rPr>
          <w:rFonts w:hint="eastAsia" w:asciiTheme="minorHAnsi" w:hAnsiTheme="minorHAnsi" w:eastAsiaTheme="minorEastAsia"/>
          <w:sz w:val="28"/>
          <w:szCs w:val="28"/>
          <w:u w:val="single"/>
          <w:lang w:val="en-US" w:eastAsia="zh-CN"/>
        </w:rPr>
        <w:t>数媒</w:t>
      </w:r>
      <w:permEnd w:id="2"/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班 </w:t>
      </w:r>
      <w:r>
        <w:rPr>
          <w:rFonts w:hint="eastAsia" w:asciiTheme="minorHAnsi" w:hAnsiTheme="minorHAnsi" w:eastAsiaTheme="minorEastAsia"/>
          <w:b/>
          <w:bCs w:val="0"/>
          <w:sz w:val="28"/>
          <w:szCs w:val="28"/>
        </w:rPr>
        <w:t>　学号：</w:t>
      </w:r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</w:t>
      </w:r>
      <w:permStart w:id="3" w:edGrp="everyone"/>
      <w:r>
        <w:rPr>
          <w:rFonts w:hint="eastAsia" w:asciiTheme="minorHAnsi" w:hAnsiTheme="minorHAnsi" w:eastAsiaTheme="minorEastAsia"/>
          <w:sz w:val="28"/>
          <w:szCs w:val="28"/>
          <w:u w:val="single"/>
          <w:lang w:val="en-US" w:eastAsia="zh-CN"/>
        </w:rPr>
        <w:t>37220232203780</w:t>
      </w:r>
      <w:permEnd w:id="3"/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</w:t>
      </w:r>
      <w:r>
        <w:rPr>
          <w:rFonts w:hint="eastAsia" w:asciiTheme="minorHAnsi" w:hAnsiTheme="minorHAnsi" w:eastAsiaTheme="minorEastAsia"/>
          <w:b/>
          <w:bCs w:val="0"/>
          <w:sz w:val="28"/>
          <w:szCs w:val="28"/>
        </w:rPr>
        <w:t>　姓名：</w:t>
      </w:r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</w:t>
      </w:r>
      <w:permStart w:id="4" w:edGrp="everyone"/>
      <w:r>
        <w:rPr>
          <w:rFonts w:hint="eastAsia" w:asciiTheme="minorHAnsi" w:hAnsiTheme="minorHAnsi" w:eastAsiaTheme="minorEastAsia"/>
          <w:sz w:val="28"/>
          <w:szCs w:val="28"/>
          <w:u w:val="single"/>
          <w:lang w:val="en-US" w:eastAsia="zh-CN"/>
        </w:rPr>
        <w:t>马鑫</w:t>
      </w:r>
      <w:permEnd w:id="4"/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</w:t>
      </w:r>
    </w:p>
    <w:p w14:paraId="68100DCF">
      <w:pPr>
        <w:pStyle w:val="2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一、选择题</w:t>
      </w:r>
    </w:p>
    <w:tbl>
      <w:tblPr>
        <w:tblStyle w:val="12"/>
        <w:tblW w:w="76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</w:tblGrid>
      <w:tr w14:paraId="557DD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50" w:type="dxa"/>
            <w:vAlign w:val="center"/>
          </w:tcPr>
          <w:p w14:paraId="4AEEB842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题号</w:t>
            </w:r>
          </w:p>
        </w:tc>
        <w:tc>
          <w:tcPr>
            <w:tcW w:w="680" w:type="dxa"/>
            <w:vAlign w:val="center"/>
          </w:tcPr>
          <w:p w14:paraId="431F91B2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</w:t>
            </w:r>
          </w:p>
        </w:tc>
        <w:tc>
          <w:tcPr>
            <w:tcW w:w="680" w:type="dxa"/>
            <w:vAlign w:val="center"/>
          </w:tcPr>
          <w:p w14:paraId="2D252BB6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2</w:t>
            </w:r>
          </w:p>
        </w:tc>
        <w:tc>
          <w:tcPr>
            <w:tcW w:w="680" w:type="dxa"/>
            <w:vAlign w:val="center"/>
          </w:tcPr>
          <w:p w14:paraId="060ABAFD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3</w:t>
            </w:r>
          </w:p>
        </w:tc>
        <w:tc>
          <w:tcPr>
            <w:tcW w:w="680" w:type="dxa"/>
            <w:vAlign w:val="center"/>
          </w:tcPr>
          <w:p w14:paraId="64B43587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4</w:t>
            </w:r>
          </w:p>
        </w:tc>
        <w:tc>
          <w:tcPr>
            <w:tcW w:w="680" w:type="dxa"/>
            <w:vAlign w:val="center"/>
          </w:tcPr>
          <w:p w14:paraId="70767008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5</w:t>
            </w:r>
          </w:p>
        </w:tc>
        <w:tc>
          <w:tcPr>
            <w:tcW w:w="680" w:type="dxa"/>
            <w:vAlign w:val="center"/>
          </w:tcPr>
          <w:p w14:paraId="0AB4C3A4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6</w:t>
            </w:r>
          </w:p>
        </w:tc>
        <w:tc>
          <w:tcPr>
            <w:tcW w:w="680" w:type="dxa"/>
            <w:vAlign w:val="center"/>
          </w:tcPr>
          <w:p w14:paraId="53C2313C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7</w:t>
            </w:r>
          </w:p>
        </w:tc>
        <w:tc>
          <w:tcPr>
            <w:tcW w:w="680" w:type="dxa"/>
            <w:vAlign w:val="center"/>
          </w:tcPr>
          <w:p w14:paraId="5BE7AFA6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8</w:t>
            </w:r>
          </w:p>
        </w:tc>
        <w:tc>
          <w:tcPr>
            <w:tcW w:w="680" w:type="dxa"/>
            <w:vAlign w:val="center"/>
          </w:tcPr>
          <w:p w14:paraId="624A5FE0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9</w:t>
            </w:r>
          </w:p>
        </w:tc>
        <w:tc>
          <w:tcPr>
            <w:tcW w:w="680" w:type="dxa"/>
            <w:vAlign w:val="center"/>
          </w:tcPr>
          <w:p w14:paraId="5A4CF5C8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10</w:t>
            </w:r>
          </w:p>
        </w:tc>
      </w:tr>
      <w:tr w14:paraId="2D8EF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50" w:type="dxa"/>
            <w:vAlign w:val="center"/>
          </w:tcPr>
          <w:p w14:paraId="57EAF803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permStart w:id="5" w:edGrp="everyone" w:colFirst="1" w:colLast="1"/>
            <w:permStart w:id="6" w:edGrp="everyone" w:colFirst="2" w:colLast="2"/>
            <w:permStart w:id="7" w:edGrp="everyone" w:colFirst="3" w:colLast="3"/>
            <w:permStart w:id="8" w:edGrp="everyone" w:colFirst="4" w:colLast="4"/>
            <w:permStart w:id="9" w:edGrp="everyone" w:colFirst="5" w:colLast="5"/>
            <w:permStart w:id="10" w:edGrp="everyone" w:colFirst="6" w:colLast="6"/>
            <w:permStart w:id="11" w:edGrp="everyone" w:colFirst="7" w:colLast="7"/>
            <w:permStart w:id="12" w:edGrp="everyone" w:colFirst="8" w:colLast="8"/>
            <w:permStart w:id="13" w:edGrp="everyone" w:colFirst="9" w:colLast="9"/>
            <w:permStart w:id="14" w:edGrp="everyone" w:colFirst="10" w:colLast="10"/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选项</w:t>
            </w:r>
          </w:p>
        </w:tc>
        <w:tc>
          <w:tcPr>
            <w:tcW w:w="680" w:type="dxa"/>
            <w:vAlign w:val="center"/>
          </w:tcPr>
          <w:p w14:paraId="6C397F27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B</w:t>
            </w:r>
          </w:p>
        </w:tc>
        <w:tc>
          <w:tcPr>
            <w:tcW w:w="680" w:type="dxa"/>
            <w:vAlign w:val="center"/>
          </w:tcPr>
          <w:p w14:paraId="74CFE2DE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B</w:t>
            </w:r>
          </w:p>
        </w:tc>
        <w:tc>
          <w:tcPr>
            <w:tcW w:w="680" w:type="dxa"/>
            <w:vAlign w:val="center"/>
          </w:tcPr>
          <w:p w14:paraId="663F4779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C</w:t>
            </w:r>
          </w:p>
        </w:tc>
        <w:tc>
          <w:tcPr>
            <w:tcW w:w="680" w:type="dxa"/>
            <w:vAlign w:val="center"/>
          </w:tcPr>
          <w:p w14:paraId="24A5CB4B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C</w:t>
            </w:r>
          </w:p>
        </w:tc>
        <w:tc>
          <w:tcPr>
            <w:tcW w:w="680" w:type="dxa"/>
            <w:vAlign w:val="center"/>
          </w:tcPr>
          <w:p w14:paraId="0774CA07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D</w:t>
            </w:r>
          </w:p>
        </w:tc>
        <w:tc>
          <w:tcPr>
            <w:tcW w:w="680" w:type="dxa"/>
            <w:vAlign w:val="center"/>
          </w:tcPr>
          <w:p w14:paraId="2677107D">
            <w:pPr>
              <w:jc w:val="center"/>
              <w:rPr>
                <w:rFonts w:hint="default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无</w:t>
            </w:r>
          </w:p>
        </w:tc>
        <w:tc>
          <w:tcPr>
            <w:tcW w:w="680" w:type="dxa"/>
            <w:vAlign w:val="center"/>
          </w:tcPr>
          <w:p w14:paraId="40C049C0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</w:p>
        </w:tc>
        <w:tc>
          <w:tcPr>
            <w:tcW w:w="680" w:type="dxa"/>
            <w:vAlign w:val="center"/>
          </w:tcPr>
          <w:p w14:paraId="2BDA2963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</w:p>
        </w:tc>
        <w:tc>
          <w:tcPr>
            <w:tcW w:w="680" w:type="dxa"/>
            <w:vAlign w:val="center"/>
          </w:tcPr>
          <w:p w14:paraId="6B727E40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</w:p>
        </w:tc>
        <w:tc>
          <w:tcPr>
            <w:tcW w:w="680" w:type="dxa"/>
            <w:vAlign w:val="center"/>
          </w:tcPr>
          <w:p w14:paraId="22623B70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</w:p>
        </w:tc>
      </w:tr>
      <w:permEnd w:id="5"/>
      <w:permEnd w:id="6"/>
      <w:permEnd w:id="7"/>
      <w:permEnd w:id="8"/>
      <w:permEnd w:id="9"/>
      <w:permEnd w:id="10"/>
      <w:permEnd w:id="11"/>
      <w:permEnd w:id="12"/>
      <w:permEnd w:id="13"/>
      <w:permEnd w:id="14"/>
      <w:tr w14:paraId="2F323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50" w:type="dxa"/>
            <w:vAlign w:val="center"/>
          </w:tcPr>
          <w:p w14:paraId="60BDA676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题号</w:t>
            </w:r>
          </w:p>
        </w:tc>
        <w:tc>
          <w:tcPr>
            <w:tcW w:w="680" w:type="dxa"/>
            <w:vAlign w:val="center"/>
          </w:tcPr>
          <w:p w14:paraId="66A7DCB3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11</w:t>
            </w:r>
          </w:p>
        </w:tc>
        <w:tc>
          <w:tcPr>
            <w:tcW w:w="680" w:type="dxa"/>
            <w:vAlign w:val="center"/>
          </w:tcPr>
          <w:p w14:paraId="50CAA514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12</w:t>
            </w:r>
          </w:p>
        </w:tc>
        <w:tc>
          <w:tcPr>
            <w:tcW w:w="680" w:type="dxa"/>
            <w:vAlign w:val="center"/>
          </w:tcPr>
          <w:p w14:paraId="092BD93E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13</w:t>
            </w:r>
          </w:p>
        </w:tc>
        <w:tc>
          <w:tcPr>
            <w:tcW w:w="680" w:type="dxa"/>
            <w:vAlign w:val="center"/>
          </w:tcPr>
          <w:p w14:paraId="7239E55B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14</w:t>
            </w:r>
          </w:p>
        </w:tc>
        <w:tc>
          <w:tcPr>
            <w:tcW w:w="680" w:type="dxa"/>
            <w:vAlign w:val="center"/>
          </w:tcPr>
          <w:p w14:paraId="3220B8FD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15</w:t>
            </w:r>
          </w:p>
        </w:tc>
        <w:tc>
          <w:tcPr>
            <w:tcW w:w="680" w:type="dxa"/>
            <w:vAlign w:val="center"/>
          </w:tcPr>
          <w:p w14:paraId="2C658F2A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16</w:t>
            </w:r>
          </w:p>
        </w:tc>
        <w:tc>
          <w:tcPr>
            <w:tcW w:w="680" w:type="dxa"/>
            <w:vAlign w:val="center"/>
          </w:tcPr>
          <w:p w14:paraId="4F31FC26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17</w:t>
            </w:r>
          </w:p>
        </w:tc>
        <w:tc>
          <w:tcPr>
            <w:tcW w:w="680" w:type="dxa"/>
            <w:vAlign w:val="center"/>
          </w:tcPr>
          <w:p w14:paraId="4BA318FE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18</w:t>
            </w:r>
          </w:p>
        </w:tc>
        <w:tc>
          <w:tcPr>
            <w:tcW w:w="680" w:type="dxa"/>
            <w:vAlign w:val="center"/>
          </w:tcPr>
          <w:p w14:paraId="4B02A449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19</w:t>
            </w:r>
          </w:p>
        </w:tc>
        <w:tc>
          <w:tcPr>
            <w:tcW w:w="680" w:type="dxa"/>
            <w:vAlign w:val="center"/>
          </w:tcPr>
          <w:p w14:paraId="3F656075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20</w:t>
            </w:r>
          </w:p>
        </w:tc>
      </w:tr>
      <w:tr w14:paraId="59A00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50" w:type="dxa"/>
            <w:vAlign w:val="center"/>
          </w:tcPr>
          <w:p w14:paraId="356D240C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permStart w:id="15" w:edGrp="everyone" w:colFirst="1" w:colLast="1"/>
            <w:permStart w:id="16" w:edGrp="everyone" w:colFirst="2" w:colLast="2"/>
            <w:permStart w:id="17" w:edGrp="everyone" w:colFirst="3" w:colLast="3"/>
            <w:permStart w:id="18" w:edGrp="everyone" w:colFirst="4" w:colLast="4"/>
            <w:permStart w:id="19" w:edGrp="everyone" w:colFirst="5" w:colLast="5"/>
            <w:permStart w:id="20" w:edGrp="everyone" w:colFirst="6" w:colLast="6"/>
            <w:permStart w:id="21" w:edGrp="everyone" w:colFirst="7" w:colLast="7"/>
            <w:permStart w:id="22" w:edGrp="everyone" w:colFirst="8" w:colLast="8"/>
            <w:permStart w:id="23" w:edGrp="everyone" w:colFirst="9" w:colLast="9"/>
            <w:permStart w:id="24" w:edGrp="everyone" w:colFirst="10" w:colLast="10"/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选项</w:t>
            </w:r>
          </w:p>
        </w:tc>
        <w:tc>
          <w:tcPr>
            <w:tcW w:w="680" w:type="dxa"/>
            <w:vAlign w:val="center"/>
          </w:tcPr>
          <w:p w14:paraId="370CB913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</w:p>
        </w:tc>
        <w:tc>
          <w:tcPr>
            <w:tcW w:w="680" w:type="dxa"/>
            <w:vAlign w:val="center"/>
          </w:tcPr>
          <w:p w14:paraId="7E24EA23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</w:p>
        </w:tc>
        <w:tc>
          <w:tcPr>
            <w:tcW w:w="680" w:type="dxa"/>
            <w:vAlign w:val="center"/>
          </w:tcPr>
          <w:p w14:paraId="6937318E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</w:p>
        </w:tc>
        <w:tc>
          <w:tcPr>
            <w:tcW w:w="680" w:type="dxa"/>
            <w:vAlign w:val="center"/>
          </w:tcPr>
          <w:p w14:paraId="057503B5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</w:p>
        </w:tc>
        <w:tc>
          <w:tcPr>
            <w:tcW w:w="680" w:type="dxa"/>
            <w:vAlign w:val="center"/>
          </w:tcPr>
          <w:p w14:paraId="751BF88A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</w:p>
        </w:tc>
        <w:tc>
          <w:tcPr>
            <w:tcW w:w="680" w:type="dxa"/>
            <w:vAlign w:val="center"/>
          </w:tcPr>
          <w:p w14:paraId="4D1AB267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</w:p>
        </w:tc>
        <w:tc>
          <w:tcPr>
            <w:tcW w:w="680" w:type="dxa"/>
            <w:vAlign w:val="center"/>
          </w:tcPr>
          <w:p w14:paraId="143B0565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</w:p>
        </w:tc>
        <w:tc>
          <w:tcPr>
            <w:tcW w:w="680" w:type="dxa"/>
            <w:vAlign w:val="center"/>
          </w:tcPr>
          <w:p w14:paraId="374A9D5A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</w:p>
        </w:tc>
        <w:tc>
          <w:tcPr>
            <w:tcW w:w="680" w:type="dxa"/>
            <w:vAlign w:val="center"/>
          </w:tcPr>
          <w:p w14:paraId="44835F3C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</w:p>
        </w:tc>
        <w:tc>
          <w:tcPr>
            <w:tcW w:w="680" w:type="dxa"/>
            <w:vAlign w:val="center"/>
          </w:tcPr>
          <w:p w14:paraId="7EE95CF5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</w:p>
        </w:tc>
      </w:tr>
      <w:permEnd w:id="15"/>
      <w:permEnd w:id="16"/>
      <w:permEnd w:id="17"/>
      <w:permEnd w:id="18"/>
      <w:permEnd w:id="19"/>
      <w:permEnd w:id="20"/>
      <w:permEnd w:id="21"/>
      <w:permEnd w:id="22"/>
      <w:permEnd w:id="23"/>
      <w:permEnd w:id="24"/>
    </w:tbl>
    <w:p w14:paraId="5E24EEF0">
      <w:pPr>
        <w:pStyle w:val="2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二、简答题</w:t>
      </w:r>
    </w:p>
    <w:p w14:paraId="7F6CFC35">
      <w:pPr>
        <w:pStyle w:val="3"/>
        <w:spacing w:before="360" w:after="180"/>
        <w:ind w:left="562" w:hanging="562"/>
      </w:pPr>
      <w:permStart w:id="25" w:edGrp="everyone"/>
      <w:r>
        <w:rPr>
          <w:rFonts w:hint="eastAsia"/>
        </w:rPr>
        <w:t>第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题</w:t>
      </w:r>
    </w:p>
    <w:p w14:paraId="13146E53">
      <w:pPr>
        <w:pStyle w:val="5"/>
        <w:rPr>
          <w:rFonts w:hint="eastAsia"/>
          <w:lang w:val="en-US" w:eastAsia="zh-CN"/>
        </w:rPr>
      </w:pPr>
      <w:r>
        <w:rPr>
          <w:rFonts w:hint="eastAsia"/>
        </w:rPr>
        <w:t>答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差错来源：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干扰：元器件电子辐射，宇宙背景辐射；（2）失真：长距离传输会干扰信号；（3）衰减：通过介质的信号会变弱。</w:t>
      </w:r>
    </w:p>
    <w:p w14:paraId="2B9F9A88">
      <w:pPr>
        <w:pStyle w:val="5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差错类型：单个比特、突发差错、模糊差错。</w:t>
      </w:r>
    </w:p>
    <w:p w14:paraId="6822CDE6">
      <w:pPr>
        <w:pStyle w:val="3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7</w:t>
      </w:r>
      <w:r>
        <w:rPr>
          <w:rFonts w:hint="eastAsia"/>
        </w:rPr>
        <w:t>题</w:t>
      </w:r>
    </w:p>
    <w:p w14:paraId="00D36882">
      <w:pPr>
        <w:pStyle w:val="5"/>
        <w:rPr>
          <w:rFonts w:hint="default" w:eastAsiaTheme="minorEastAsia"/>
          <w:vertAlign w:val="baseline"/>
          <w:lang w:val="en-US" w:eastAsia="zh-CN"/>
        </w:rPr>
      </w:pPr>
      <w:r>
        <w:rPr>
          <w:rFonts w:hint="eastAsia"/>
          <w:lang w:val="en-US" w:eastAsia="zh-CN"/>
        </w:rPr>
        <w:t>答：a.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5"/>
        <w:gridCol w:w="1736"/>
        <w:gridCol w:w="1705"/>
        <w:gridCol w:w="1696"/>
        <w:gridCol w:w="1696"/>
      </w:tblGrid>
      <w:tr w14:paraId="145C0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5" w:type="dxa"/>
          </w:tcPr>
          <w:p w14:paraId="0356459A">
            <w:pPr>
              <w:pStyle w:val="5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字符</w:t>
            </w:r>
          </w:p>
        </w:tc>
        <w:tc>
          <w:tcPr>
            <w:tcW w:w="1736" w:type="dxa"/>
          </w:tcPr>
          <w:p w14:paraId="7D9CA9FF">
            <w:pPr>
              <w:pStyle w:val="5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ASCII码</w:t>
            </w:r>
          </w:p>
        </w:tc>
        <w:tc>
          <w:tcPr>
            <w:tcW w:w="1705" w:type="dxa"/>
          </w:tcPr>
          <w:p w14:paraId="5B035595">
            <w:pPr>
              <w:pStyle w:val="5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二进制</w:t>
            </w:r>
          </w:p>
        </w:tc>
        <w:tc>
          <w:tcPr>
            <w:tcW w:w="1696" w:type="dxa"/>
          </w:tcPr>
          <w:p w14:paraId="722A653E">
            <w:pPr>
              <w:pStyle w:val="5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奇校验位</w:t>
            </w:r>
          </w:p>
        </w:tc>
        <w:tc>
          <w:tcPr>
            <w:tcW w:w="1696" w:type="dxa"/>
          </w:tcPr>
          <w:p w14:paraId="0F7A9A8F">
            <w:pPr>
              <w:pStyle w:val="5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偶校验位</w:t>
            </w:r>
          </w:p>
        </w:tc>
      </w:tr>
      <w:tr w14:paraId="6EF9D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5" w:type="dxa"/>
          </w:tcPr>
          <w:p w14:paraId="3A9C75E1">
            <w:pPr>
              <w:pStyle w:val="5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H</w:t>
            </w:r>
          </w:p>
        </w:tc>
        <w:tc>
          <w:tcPr>
            <w:tcW w:w="1736" w:type="dxa"/>
          </w:tcPr>
          <w:p w14:paraId="74802EF3">
            <w:pPr>
              <w:pStyle w:val="5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72(0x48)</w:t>
            </w:r>
          </w:p>
        </w:tc>
        <w:tc>
          <w:tcPr>
            <w:tcW w:w="1705" w:type="dxa"/>
          </w:tcPr>
          <w:p w14:paraId="0AB7FAAE">
            <w:pPr>
              <w:pStyle w:val="5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01001000</w:t>
            </w:r>
          </w:p>
        </w:tc>
        <w:tc>
          <w:tcPr>
            <w:tcW w:w="1696" w:type="dxa"/>
          </w:tcPr>
          <w:p w14:paraId="64FF17F9">
            <w:pPr>
              <w:pStyle w:val="5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696" w:type="dxa"/>
          </w:tcPr>
          <w:p w14:paraId="03CEDECD">
            <w:pPr>
              <w:pStyle w:val="5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</w:tr>
      <w:tr w14:paraId="54AE2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5" w:type="dxa"/>
          </w:tcPr>
          <w:p w14:paraId="3A1E06DB">
            <w:pPr>
              <w:pStyle w:val="5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</w:t>
            </w:r>
          </w:p>
        </w:tc>
        <w:tc>
          <w:tcPr>
            <w:tcW w:w="1736" w:type="dxa"/>
          </w:tcPr>
          <w:p w14:paraId="43E5BD0E">
            <w:pPr>
              <w:pStyle w:val="5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101(0x65)</w:t>
            </w:r>
          </w:p>
        </w:tc>
        <w:tc>
          <w:tcPr>
            <w:tcW w:w="1705" w:type="dxa"/>
          </w:tcPr>
          <w:p w14:paraId="05806AAF">
            <w:pPr>
              <w:pStyle w:val="5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01100101</w:t>
            </w:r>
          </w:p>
        </w:tc>
        <w:tc>
          <w:tcPr>
            <w:tcW w:w="1696" w:type="dxa"/>
          </w:tcPr>
          <w:p w14:paraId="39A6C648">
            <w:pPr>
              <w:pStyle w:val="5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696" w:type="dxa"/>
          </w:tcPr>
          <w:p w14:paraId="486647DF">
            <w:pPr>
              <w:pStyle w:val="5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</w:tr>
      <w:tr w14:paraId="56129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5" w:type="dxa"/>
            <w:vAlign w:val="top"/>
          </w:tcPr>
          <w:p w14:paraId="090A9224">
            <w:pPr>
              <w:pStyle w:val="5"/>
              <w:ind w:firstLine="480" w:firstLineChars="20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</w:t>
            </w:r>
          </w:p>
        </w:tc>
        <w:tc>
          <w:tcPr>
            <w:tcW w:w="1736" w:type="dxa"/>
            <w:vAlign w:val="top"/>
          </w:tcPr>
          <w:p w14:paraId="3F8F8C7C">
            <w:pPr>
              <w:pStyle w:val="5"/>
              <w:ind w:firstLine="480" w:firstLineChars="20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108(0x6C)</w:t>
            </w:r>
          </w:p>
        </w:tc>
        <w:tc>
          <w:tcPr>
            <w:tcW w:w="1705" w:type="dxa"/>
            <w:vAlign w:val="top"/>
          </w:tcPr>
          <w:p w14:paraId="211F248A">
            <w:pPr>
              <w:pStyle w:val="5"/>
              <w:ind w:firstLine="480" w:firstLineChars="20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01101100</w:t>
            </w:r>
          </w:p>
        </w:tc>
        <w:tc>
          <w:tcPr>
            <w:tcW w:w="1696" w:type="dxa"/>
            <w:vAlign w:val="top"/>
          </w:tcPr>
          <w:p w14:paraId="225C7D8A">
            <w:pPr>
              <w:pStyle w:val="5"/>
              <w:ind w:firstLine="480" w:firstLineChars="20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696" w:type="dxa"/>
            <w:vAlign w:val="top"/>
          </w:tcPr>
          <w:p w14:paraId="78BD56EA">
            <w:pPr>
              <w:pStyle w:val="5"/>
              <w:ind w:firstLine="480" w:firstLineChars="20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</w:tr>
      <w:tr w14:paraId="64806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5" w:type="dxa"/>
            <w:shd w:val="clear" w:color="auto" w:fill="auto"/>
            <w:vAlign w:val="top"/>
          </w:tcPr>
          <w:p w14:paraId="7099492D">
            <w:pPr>
              <w:pStyle w:val="5"/>
              <w:ind w:firstLine="480" w:firstLineChars="200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</w:t>
            </w:r>
          </w:p>
        </w:tc>
        <w:tc>
          <w:tcPr>
            <w:tcW w:w="1736" w:type="dxa"/>
            <w:shd w:val="clear" w:color="auto" w:fill="auto"/>
            <w:vAlign w:val="top"/>
          </w:tcPr>
          <w:p w14:paraId="46971F7E">
            <w:pPr>
              <w:pStyle w:val="5"/>
              <w:ind w:firstLine="480" w:firstLineChars="200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108(0x6C)</w:t>
            </w:r>
          </w:p>
        </w:tc>
        <w:tc>
          <w:tcPr>
            <w:tcW w:w="1705" w:type="dxa"/>
            <w:shd w:val="clear" w:color="auto" w:fill="auto"/>
            <w:vAlign w:val="top"/>
          </w:tcPr>
          <w:p w14:paraId="6D4356BA">
            <w:pPr>
              <w:pStyle w:val="5"/>
              <w:ind w:firstLine="480" w:firstLineChars="200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01101100</w:t>
            </w:r>
          </w:p>
        </w:tc>
        <w:tc>
          <w:tcPr>
            <w:tcW w:w="1696" w:type="dxa"/>
            <w:shd w:val="clear" w:color="auto" w:fill="auto"/>
            <w:vAlign w:val="top"/>
          </w:tcPr>
          <w:p w14:paraId="75E371F9">
            <w:pPr>
              <w:pStyle w:val="5"/>
              <w:ind w:firstLine="480" w:firstLineChars="200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696" w:type="dxa"/>
            <w:shd w:val="clear" w:color="auto" w:fill="auto"/>
            <w:vAlign w:val="top"/>
          </w:tcPr>
          <w:p w14:paraId="7D0567C0">
            <w:pPr>
              <w:pStyle w:val="5"/>
              <w:ind w:firstLine="480" w:firstLineChars="200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</w:tr>
      <w:tr w14:paraId="4809A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5" w:type="dxa"/>
          </w:tcPr>
          <w:p w14:paraId="5DFD0B90">
            <w:pPr>
              <w:pStyle w:val="5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</w:t>
            </w:r>
          </w:p>
        </w:tc>
        <w:tc>
          <w:tcPr>
            <w:tcW w:w="1736" w:type="dxa"/>
          </w:tcPr>
          <w:p w14:paraId="41A8A555">
            <w:pPr>
              <w:pStyle w:val="5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111(0x6F)</w:t>
            </w:r>
          </w:p>
        </w:tc>
        <w:tc>
          <w:tcPr>
            <w:tcW w:w="1705" w:type="dxa"/>
          </w:tcPr>
          <w:p w14:paraId="71AC0DE4">
            <w:pPr>
              <w:pStyle w:val="5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01101111</w:t>
            </w:r>
          </w:p>
        </w:tc>
        <w:tc>
          <w:tcPr>
            <w:tcW w:w="1696" w:type="dxa"/>
          </w:tcPr>
          <w:p w14:paraId="2231B356">
            <w:pPr>
              <w:pStyle w:val="5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696" w:type="dxa"/>
          </w:tcPr>
          <w:p w14:paraId="6DC80FEA">
            <w:pPr>
              <w:pStyle w:val="5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</w:tr>
      <w:tr w14:paraId="62E75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5" w:type="dxa"/>
          </w:tcPr>
          <w:p w14:paraId="10FD5A7F">
            <w:pPr>
              <w:pStyle w:val="5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SPACE</w:t>
            </w:r>
          </w:p>
        </w:tc>
        <w:tc>
          <w:tcPr>
            <w:tcW w:w="1736" w:type="dxa"/>
          </w:tcPr>
          <w:p w14:paraId="3CC00D55">
            <w:pPr>
              <w:pStyle w:val="5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32(0x20)</w:t>
            </w:r>
          </w:p>
        </w:tc>
        <w:tc>
          <w:tcPr>
            <w:tcW w:w="1705" w:type="dxa"/>
          </w:tcPr>
          <w:p w14:paraId="3C8D9793">
            <w:pPr>
              <w:pStyle w:val="5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00100000</w:t>
            </w:r>
          </w:p>
        </w:tc>
        <w:tc>
          <w:tcPr>
            <w:tcW w:w="1696" w:type="dxa"/>
          </w:tcPr>
          <w:p w14:paraId="3D7523CA">
            <w:pPr>
              <w:pStyle w:val="5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696" w:type="dxa"/>
          </w:tcPr>
          <w:p w14:paraId="1FAD990A">
            <w:pPr>
              <w:pStyle w:val="5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  <w:tr w14:paraId="02A60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5" w:type="dxa"/>
          </w:tcPr>
          <w:p w14:paraId="136AAF60">
            <w:pPr>
              <w:pStyle w:val="5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</w:t>
            </w:r>
          </w:p>
        </w:tc>
        <w:tc>
          <w:tcPr>
            <w:tcW w:w="1736" w:type="dxa"/>
          </w:tcPr>
          <w:p w14:paraId="259B5836">
            <w:pPr>
              <w:pStyle w:val="5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78(0x4E)</w:t>
            </w:r>
          </w:p>
        </w:tc>
        <w:tc>
          <w:tcPr>
            <w:tcW w:w="1705" w:type="dxa"/>
          </w:tcPr>
          <w:p w14:paraId="68901DFB">
            <w:pPr>
              <w:pStyle w:val="5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01001110</w:t>
            </w:r>
          </w:p>
        </w:tc>
        <w:tc>
          <w:tcPr>
            <w:tcW w:w="1696" w:type="dxa"/>
          </w:tcPr>
          <w:p w14:paraId="05A5B37C">
            <w:pPr>
              <w:pStyle w:val="5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696" w:type="dxa"/>
          </w:tcPr>
          <w:p w14:paraId="7C166285">
            <w:pPr>
              <w:pStyle w:val="5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</w:tr>
      <w:tr w14:paraId="41D16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5" w:type="dxa"/>
            <w:vAlign w:val="top"/>
          </w:tcPr>
          <w:p w14:paraId="27E9F09D">
            <w:pPr>
              <w:pStyle w:val="5"/>
              <w:ind w:firstLine="480" w:firstLineChars="20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</w:t>
            </w:r>
          </w:p>
        </w:tc>
        <w:tc>
          <w:tcPr>
            <w:tcW w:w="1736" w:type="dxa"/>
            <w:vAlign w:val="top"/>
          </w:tcPr>
          <w:p w14:paraId="368CEB98">
            <w:pPr>
              <w:pStyle w:val="5"/>
              <w:ind w:firstLine="480" w:firstLineChars="20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101(0x65)</w:t>
            </w:r>
          </w:p>
        </w:tc>
        <w:tc>
          <w:tcPr>
            <w:tcW w:w="1705" w:type="dxa"/>
            <w:vAlign w:val="top"/>
          </w:tcPr>
          <w:p w14:paraId="2DC0AB79">
            <w:pPr>
              <w:pStyle w:val="5"/>
              <w:ind w:firstLine="480" w:firstLineChars="200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01100101</w:t>
            </w:r>
          </w:p>
        </w:tc>
        <w:tc>
          <w:tcPr>
            <w:tcW w:w="1696" w:type="dxa"/>
            <w:vAlign w:val="top"/>
          </w:tcPr>
          <w:p w14:paraId="29DBCAB9">
            <w:pPr>
              <w:pStyle w:val="5"/>
              <w:ind w:firstLine="480" w:firstLineChars="200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696" w:type="dxa"/>
            <w:vAlign w:val="top"/>
          </w:tcPr>
          <w:p w14:paraId="7195A26C">
            <w:pPr>
              <w:pStyle w:val="5"/>
              <w:ind w:firstLine="480" w:firstLineChars="200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</w:tr>
      <w:tr w14:paraId="15ABB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5" w:type="dxa"/>
            <w:vAlign w:val="top"/>
          </w:tcPr>
          <w:p w14:paraId="60EDBDA8">
            <w:pPr>
              <w:pStyle w:val="5"/>
              <w:ind w:firstLine="480" w:firstLineChars="20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</w:t>
            </w:r>
          </w:p>
        </w:tc>
        <w:tc>
          <w:tcPr>
            <w:tcW w:w="1736" w:type="dxa"/>
            <w:vAlign w:val="top"/>
          </w:tcPr>
          <w:p w14:paraId="3300D9DE">
            <w:pPr>
              <w:pStyle w:val="5"/>
              <w:ind w:firstLine="480" w:firstLineChars="20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116(0x74)</w:t>
            </w:r>
          </w:p>
        </w:tc>
        <w:tc>
          <w:tcPr>
            <w:tcW w:w="1705" w:type="dxa"/>
            <w:vAlign w:val="top"/>
          </w:tcPr>
          <w:p w14:paraId="5073DE20">
            <w:pPr>
              <w:pStyle w:val="5"/>
              <w:ind w:firstLine="480" w:firstLineChars="20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01110100</w:t>
            </w:r>
          </w:p>
        </w:tc>
        <w:tc>
          <w:tcPr>
            <w:tcW w:w="1696" w:type="dxa"/>
            <w:vAlign w:val="top"/>
          </w:tcPr>
          <w:p w14:paraId="54FB9D11">
            <w:pPr>
              <w:pStyle w:val="5"/>
              <w:ind w:firstLine="480" w:firstLineChars="20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696" w:type="dxa"/>
            <w:vAlign w:val="top"/>
          </w:tcPr>
          <w:p w14:paraId="73228D0F">
            <w:pPr>
              <w:pStyle w:val="5"/>
              <w:ind w:firstLine="480" w:firstLineChars="20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</w:tr>
      <w:tr w14:paraId="1B5A4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5" w:type="dxa"/>
            <w:vAlign w:val="top"/>
          </w:tcPr>
          <w:p w14:paraId="667567A4">
            <w:pPr>
              <w:pStyle w:val="5"/>
              <w:ind w:firstLine="480" w:firstLineChars="20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w</w:t>
            </w:r>
          </w:p>
        </w:tc>
        <w:tc>
          <w:tcPr>
            <w:tcW w:w="1736" w:type="dxa"/>
            <w:vAlign w:val="top"/>
          </w:tcPr>
          <w:p w14:paraId="18AD55C5">
            <w:pPr>
              <w:pStyle w:val="5"/>
              <w:ind w:firstLine="480" w:firstLineChars="20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119(0x77)</w:t>
            </w:r>
          </w:p>
        </w:tc>
        <w:tc>
          <w:tcPr>
            <w:tcW w:w="1705" w:type="dxa"/>
            <w:vAlign w:val="top"/>
          </w:tcPr>
          <w:p w14:paraId="7B65D343">
            <w:pPr>
              <w:pStyle w:val="5"/>
              <w:ind w:firstLine="480" w:firstLineChars="20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01110111</w:t>
            </w:r>
          </w:p>
        </w:tc>
        <w:tc>
          <w:tcPr>
            <w:tcW w:w="1696" w:type="dxa"/>
            <w:vAlign w:val="top"/>
          </w:tcPr>
          <w:p w14:paraId="146D6FCE">
            <w:pPr>
              <w:pStyle w:val="5"/>
              <w:ind w:firstLine="480" w:firstLineChars="20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696" w:type="dxa"/>
            <w:vAlign w:val="top"/>
          </w:tcPr>
          <w:p w14:paraId="7B5FE9EF">
            <w:pPr>
              <w:pStyle w:val="5"/>
              <w:ind w:firstLine="480" w:firstLineChars="20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</w:tr>
      <w:tr w14:paraId="7F93E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5" w:type="dxa"/>
            <w:vAlign w:val="top"/>
          </w:tcPr>
          <w:p w14:paraId="2DA1C48E">
            <w:pPr>
              <w:pStyle w:val="5"/>
              <w:ind w:firstLine="480" w:firstLineChars="20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</w:t>
            </w:r>
          </w:p>
        </w:tc>
        <w:tc>
          <w:tcPr>
            <w:tcW w:w="1736" w:type="dxa"/>
            <w:vAlign w:val="top"/>
          </w:tcPr>
          <w:p w14:paraId="08C5B4DA">
            <w:pPr>
              <w:pStyle w:val="5"/>
              <w:ind w:firstLine="480" w:firstLineChars="20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111(0x6F)</w:t>
            </w:r>
          </w:p>
        </w:tc>
        <w:tc>
          <w:tcPr>
            <w:tcW w:w="1705" w:type="dxa"/>
            <w:vAlign w:val="top"/>
          </w:tcPr>
          <w:p w14:paraId="1BB44309">
            <w:pPr>
              <w:pStyle w:val="5"/>
              <w:ind w:firstLine="480" w:firstLineChars="20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01101111</w:t>
            </w:r>
          </w:p>
        </w:tc>
        <w:tc>
          <w:tcPr>
            <w:tcW w:w="1696" w:type="dxa"/>
            <w:vAlign w:val="top"/>
          </w:tcPr>
          <w:p w14:paraId="090385BD">
            <w:pPr>
              <w:pStyle w:val="5"/>
              <w:ind w:firstLine="480" w:firstLineChars="20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696" w:type="dxa"/>
            <w:vAlign w:val="top"/>
          </w:tcPr>
          <w:p w14:paraId="112C2828">
            <w:pPr>
              <w:pStyle w:val="5"/>
              <w:ind w:firstLine="480" w:firstLineChars="20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</w:tr>
      <w:tr w14:paraId="5511F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5" w:type="dxa"/>
            <w:vAlign w:val="top"/>
          </w:tcPr>
          <w:p w14:paraId="7BD932F0">
            <w:pPr>
              <w:pStyle w:val="5"/>
              <w:ind w:firstLine="480" w:firstLineChars="20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</w:t>
            </w:r>
          </w:p>
        </w:tc>
        <w:tc>
          <w:tcPr>
            <w:tcW w:w="1736" w:type="dxa"/>
            <w:vAlign w:val="top"/>
          </w:tcPr>
          <w:p w14:paraId="0B7BBB22">
            <w:pPr>
              <w:pStyle w:val="5"/>
              <w:ind w:firstLine="480" w:firstLineChars="20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114(0x72)</w:t>
            </w:r>
          </w:p>
        </w:tc>
        <w:tc>
          <w:tcPr>
            <w:tcW w:w="1705" w:type="dxa"/>
            <w:vAlign w:val="top"/>
          </w:tcPr>
          <w:p w14:paraId="4D2C184E">
            <w:pPr>
              <w:pStyle w:val="5"/>
              <w:ind w:firstLine="480" w:firstLineChars="20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01110010</w:t>
            </w:r>
          </w:p>
        </w:tc>
        <w:tc>
          <w:tcPr>
            <w:tcW w:w="1696" w:type="dxa"/>
            <w:vAlign w:val="top"/>
          </w:tcPr>
          <w:p w14:paraId="3100D60F">
            <w:pPr>
              <w:pStyle w:val="5"/>
              <w:ind w:firstLine="480" w:firstLineChars="20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696" w:type="dxa"/>
            <w:vAlign w:val="top"/>
          </w:tcPr>
          <w:p w14:paraId="7D95DA0B">
            <w:pPr>
              <w:pStyle w:val="5"/>
              <w:ind w:firstLine="480" w:firstLineChars="20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</w:tr>
      <w:tr w14:paraId="58CC3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5" w:type="dxa"/>
            <w:vAlign w:val="top"/>
          </w:tcPr>
          <w:p w14:paraId="1A4D2B24">
            <w:pPr>
              <w:pStyle w:val="5"/>
              <w:ind w:firstLine="480" w:firstLineChars="20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k</w:t>
            </w:r>
          </w:p>
        </w:tc>
        <w:tc>
          <w:tcPr>
            <w:tcW w:w="1736" w:type="dxa"/>
            <w:vAlign w:val="top"/>
          </w:tcPr>
          <w:p w14:paraId="443639A9">
            <w:pPr>
              <w:pStyle w:val="5"/>
              <w:ind w:firstLine="480" w:firstLineChars="20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107(0x6B)</w:t>
            </w:r>
          </w:p>
        </w:tc>
        <w:tc>
          <w:tcPr>
            <w:tcW w:w="1705" w:type="dxa"/>
            <w:vAlign w:val="top"/>
          </w:tcPr>
          <w:p w14:paraId="3F79AA9F">
            <w:pPr>
              <w:pStyle w:val="5"/>
              <w:ind w:firstLine="480" w:firstLineChars="20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01101011</w:t>
            </w:r>
          </w:p>
        </w:tc>
        <w:tc>
          <w:tcPr>
            <w:tcW w:w="1696" w:type="dxa"/>
            <w:vAlign w:val="top"/>
          </w:tcPr>
          <w:p w14:paraId="2E91F774">
            <w:pPr>
              <w:pStyle w:val="5"/>
              <w:ind w:firstLine="480" w:firstLineChars="20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696" w:type="dxa"/>
            <w:vAlign w:val="top"/>
          </w:tcPr>
          <w:p w14:paraId="07144AC3">
            <w:pPr>
              <w:pStyle w:val="5"/>
              <w:ind w:firstLine="480" w:firstLineChars="20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  <w:tr w14:paraId="6F8D6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5" w:type="dxa"/>
            <w:vAlign w:val="top"/>
          </w:tcPr>
          <w:p w14:paraId="541F6237">
            <w:pPr>
              <w:pStyle w:val="5"/>
              <w:ind w:firstLine="480" w:firstLineChars="20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!</w:t>
            </w:r>
          </w:p>
        </w:tc>
        <w:tc>
          <w:tcPr>
            <w:tcW w:w="1736" w:type="dxa"/>
            <w:vAlign w:val="top"/>
          </w:tcPr>
          <w:p w14:paraId="7A204D91">
            <w:pPr>
              <w:pStyle w:val="5"/>
              <w:ind w:firstLine="480" w:firstLineChars="20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33(0x21)</w:t>
            </w:r>
          </w:p>
        </w:tc>
        <w:tc>
          <w:tcPr>
            <w:tcW w:w="1705" w:type="dxa"/>
            <w:vAlign w:val="top"/>
          </w:tcPr>
          <w:p w14:paraId="59349D0A">
            <w:pPr>
              <w:pStyle w:val="5"/>
              <w:ind w:firstLine="480" w:firstLineChars="20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00100001</w:t>
            </w:r>
          </w:p>
        </w:tc>
        <w:tc>
          <w:tcPr>
            <w:tcW w:w="1696" w:type="dxa"/>
            <w:vAlign w:val="top"/>
          </w:tcPr>
          <w:p w14:paraId="601A10F3">
            <w:pPr>
              <w:pStyle w:val="5"/>
              <w:ind w:firstLine="480" w:firstLineChars="20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696" w:type="dxa"/>
            <w:vAlign w:val="top"/>
          </w:tcPr>
          <w:p w14:paraId="584B4B8F">
            <w:pPr>
              <w:pStyle w:val="5"/>
              <w:ind w:firstLine="480" w:firstLineChars="20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</w:tr>
    </w:tbl>
    <w:p w14:paraId="0F06DD4F"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能检测所有奇数个位错误，不能自动纠正错误。</w:t>
      </w:r>
    </w:p>
    <w:p w14:paraId="1EEA76CE">
      <w:pPr>
        <w:pStyle w:val="5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b. 4865+6C6C+6F20+4E65+7477+6F72+6B21=2C160,C160+2=C162,取反得3E9D。</w:t>
      </w:r>
    </w:p>
    <w:p w14:paraId="6428A991">
      <w:pPr>
        <w:pStyle w:val="3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8</w:t>
      </w:r>
      <w:r>
        <w:rPr>
          <w:rFonts w:hint="eastAsia"/>
        </w:rPr>
        <w:t>题</w:t>
      </w:r>
    </w:p>
    <w:p w14:paraId="77D2F789"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答：a. </w:t>
      </w:r>
    </w:p>
    <w:p w14:paraId="20AC0A01">
      <w:pPr>
        <w:pStyle w:val="5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00100010</w:t>
      </w:r>
    </w:p>
    <w:p w14:paraId="1A935CFB">
      <w:pPr>
        <w:pStyle w:val="5"/>
        <w:ind w:firstLine="897" w:firstLineChars="374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-----------------</w:t>
      </w:r>
    </w:p>
    <w:p w14:paraId="33001E1B">
      <w:pPr>
        <w:pStyle w:val="5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1011 | 00101110000</w:t>
      </w:r>
    </w:p>
    <w:p w14:paraId="260E0AF8"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0000</w:t>
      </w:r>
    </w:p>
    <w:p w14:paraId="0A867126">
      <w:pPr>
        <w:pStyle w:val="5"/>
        <w:ind w:firstLine="897" w:firstLineChars="37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-----</w:t>
      </w:r>
    </w:p>
    <w:p w14:paraId="26F078BA">
      <w:pPr>
        <w:pStyle w:val="5"/>
        <w:ind w:firstLine="897" w:firstLineChars="37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0101</w:t>
      </w:r>
    </w:p>
    <w:p w14:paraId="2795CD40">
      <w:pPr>
        <w:pStyle w:val="5"/>
        <w:ind w:firstLine="897" w:firstLineChars="37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0000</w:t>
      </w:r>
    </w:p>
    <w:p w14:paraId="50DDA636">
      <w:pPr>
        <w:pStyle w:val="5"/>
        <w:ind w:firstLine="1315" w:firstLineChars="548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</w:t>
      </w:r>
    </w:p>
    <w:p w14:paraId="0561E1B5">
      <w:pPr>
        <w:pStyle w:val="5"/>
        <w:ind w:firstLine="1315" w:firstLineChars="548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1011</w:t>
      </w:r>
    </w:p>
    <w:p w14:paraId="7896019A">
      <w:pPr>
        <w:pStyle w:val="5"/>
        <w:ind w:firstLine="1315" w:firstLineChars="548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1011</w:t>
      </w:r>
    </w:p>
    <w:p w14:paraId="1F5413A9">
      <w:pPr>
        <w:pStyle w:val="5"/>
        <w:ind w:firstLine="1315" w:firstLineChars="548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------</w:t>
      </w:r>
    </w:p>
    <w:p w14:paraId="14486436">
      <w:pPr>
        <w:pStyle w:val="5"/>
        <w:ind w:firstLine="1315" w:firstLineChars="548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0001</w:t>
      </w:r>
    </w:p>
    <w:p w14:paraId="50BEE8F5">
      <w:pPr>
        <w:pStyle w:val="5"/>
        <w:ind w:firstLine="1315" w:firstLineChars="548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0000</w:t>
      </w:r>
    </w:p>
    <w:p w14:paraId="78455AEE">
      <w:pPr>
        <w:pStyle w:val="5"/>
        <w:ind w:firstLine="1315" w:firstLineChars="548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------</w:t>
      </w:r>
    </w:p>
    <w:p w14:paraId="54231F77">
      <w:pPr>
        <w:pStyle w:val="5"/>
        <w:ind w:firstLine="1315" w:firstLineChars="548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0010</w:t>
      </w:r>
    </w:p>
    <w:p w14:paraId="2577925B">
      <w:pPr>
        <w:pStyle w:val="5"/>
        <w:ind w:firstLine="1732" w:firstLineChars="72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0000</w:t>
      </w:r>
    </w:p>
    <w:p w14:paraId="2158E40A">
      <w:pPr>
        <w:pStyle w:val="5"/>
        <w:ind w:firstLine="1732" w:firstLineChars="72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------</w:t>
      </w:r>
    </w:p>
    <w:p w14:paraId="2FE4529C">
      <w:pPr>
        <w:pStyle w:val="5"/>
        <w:ind w:firstLine="1732" w:firstLineChars="72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0100</w:t>
      </w:r>
    </w:p>
    <w:p w14:paraId="16D32351">
      <w:pPr>
        <w:pStyle w:val="5"/>
        <w:ind w:firstLine="1732" w:firstLineChars="72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0000</w:t>
      </w:r>
    </w:p>
    <w:p w14:paraId="5F879D52">
      <w:pPr>
        <w:pStyle w:val="5"/>
        <w:ind w:firstLine="1732" w:firstLineChars="72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------</w:t>
      </w:r>
    </w:p>
    <w:p w14:paraId="454219C7">
      <w:pPr>
        <w:pStyle w:val="5"/>
        <w:ind w:firstLine="1732" w:firstLineChars="72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1000</w:t>
      </w:r>
    </w:p>
    <w:p w14:paraId="31670AA6">
      <w:pPr>
        <w:pStyle w:val="5"/>
        <w:ind w:firstLine="1732" w:firstLineChars="72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1011</w:t>
      </w:r>
    </w:p>
    <w:p w14:paraId="3DA2583C">
      <w:pPr>
        <w:pStyle w:val="5"/>
        <w:ind w:firstLine="1732" w:firstLineChars="72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------</w:t>
      </w:r>
    </w:p>
    <w:p w14:paraId="75243FFA">
      <w:pPr>
        <w:pStyle w:val="5"/>
        <w:ind w:firstLine="1732" w:firstLineChars="72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0110</w:t>
      </w:r>
    </w:p>
    <w:p w14:paraId="7546C117">
      <w:pPr>
        <w:pStyle w:val="5"/>
        <w:ind w:firstLine="2150" w:firstLineChars="896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0000</w:t>
      </w:r>
    </w:p>
    <w:p w14:paraId="6CCEC467">
      <w:pPr>
        <w:pStyle w:val="5"/>
        <w:ind w:firstLine="2150" w:firstLineChars="89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------</w:t>
      </w:r>
    </w:p>
    <w:p w14:paraId="747A07AD">
      <w:pPr>
        <w:pStyle w:val="5"/>
        <w:ind w:firstLine="2150" w:firstLineChars="89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110</w:t>
      </w:r>
    </w:p>
    <w:p w14:paraId="64803699"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余数是110.</w:t>
      </w:r>
    </w:p>
    <w:p w14:paraId="076C2822"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00101110110.</w:t>
      </w:r>
    </w:p>
    <w:p w14:paraId="11C48F36">
      <w:pPr>
        <w:pStyle w:val="5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c. 00101110110突变后为00101110111</w:t>
      </w:r>
    </w:p>
    <w:p w14:paraId="7B9AD112"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最终余数为001，不为0，能发现。</w:t>
      </w:r>
    </w:p>
    <w:p w14:paraId="578CC1F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/>
          <w:lang w:val="en-US" w:eastAsia="zh-CN"/>
        </w:rPr>
        <w:t xml:space="preserve">d. </w:t>
      </w: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&lt;iostream&gt;</w:t>
      </w:r>
    </w:p>
    <w:p w14:paraId="47BB147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&lt;string&gt;</w:t>
      </w:r>
    </w:p>
    <w:p w14:paraId="78591FF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&lt;vector&gt;</w:t>
      </w:r>
    </w:p>
    <w:p w14:paraId="6609647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std;</w:t>
      </w:r>
    </w:p>
    <w:p w14:paraId="142376F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 w14:paraId="0AA997C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// 把字符串的二进制做模2除法，返回余数（长度 = gen.size()-1）</w:t>
      </w:r>
    </w:p>
    <w:p w14:paraId="4F94AA0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2B91AF"/>
          <w:sz w:val="19"/>
          <w:szCs w:val="24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mod2_remainder(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</w:rPr>
        <w:t>bits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</w:rPr>
        <w:t>gen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</w:t>
      </w:r>
    </w:p>
    <w:p w14:paraId="5BA9207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work = </w:t>
      </w:r>
      <w:r>
        <w:rPr>
          <w:rFonts w:hint="eastAsia" w:ascii="新宋体" w:hAnsi="新宋体" w:eastAsia="新宋体"/>
          <w:color w:val="808080"/>
          <w:sz w:val="19"/>
          <w:szCs w:val="24"/>
        </w:rPr>
        <w:t>bits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76BF3A3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n = </w:t>
      </w:r>
      <w:r>
        <w:rPr>
          <w:rFonts w:hint="eastAsia" w:ascii="新宋体" w:hAnsi="新宋体" w:eastAsia="新宋体"/>
          <w:color w:val="808080"/>
          <w:sz w:val="19"/>
          <w:szCs w:val="24"/>
        </w:rPr>
        <w:t>gen</w:t>
      </w:r>
      <w:r>
        <w:rPr>
          <w:rFonts w:hint="eastAsia" w:ascii="新宋体" w:hAnsi="新宋体" w:eastAsia="新宋体"/>
          <w:color w:val="000000"/>
          <w:sz w:val="19"/>
          <w:szCs w:val="24"/>
        </w:rPr>
        <w:t>.size();</w:t>
      </w:r>
    </w:p>
    <w:p w14:paraId="6A641DE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i = 0; i + n &lt;= 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>)work.size(); ++i) {</w:t>
      </w:r>
    </w:p>
    <w:p w14:paraId="141E579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(work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i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== </w:t>
      </w:r>
      <w:r>
        <w:rPr>
          <w:rFonts w:hint="eastAsia" w:ascii="新宋体" w:hAnsi="新宋体" w:eastAsia="新宋体"/>
          <w:color w:val="A31515"/>
          <w:sz w:val="19"/>
          <w:szCs w:val="24"/>
        </w:rPr>
        <w:t>'1'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</w:t>
      </w:r>
    </w:p>
    <w:p w14:paraId="3D3754A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j = 0; j &lt; n; ++j) {</w:t>
      </w:r>
    </w:p>
    <w:p w14:paraId="38E0F44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work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i + j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= (work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i + j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== </w:t>
      </w:r>
      <w:r>
        <w:rPr>
          <w:rFonts w:hint="eastAsia" w:ascii="新宋体" w:hAnsi="新宋体" w:eastAsia="新宋体"/>
          <w:color w:val="808080"/>
          <w:sz w:val="19"/>
          <w:szCs w:val="24"/>
        </w:rPr>
        <w:t>gen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j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) ? </w:t>
      </w:r>
      <w:r>
        <w:rPr>
          <w:rFonts w:hint="eastAsia" w:ascii="新宋体" w:hAnsi="新宋体" w:eastAsia="新宋体"/>
          <w:color w:val="A31515"/>
          <w:sz w:val="19"/>
          <w:szCs w:val="24"/>
        </w:rPr>
        <w:t>'0'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: </w:t>
      </w:r>
      <w:r>
        <w:rPr>
          <w:rFonts w:hint="eastAsia" w:ascii="新宋体" w:hAnsi="新宋体" w:eastAsia="新宋体"/>
          <w:color w:val="A31515"/>
          <w:sz w:val="19"/>
          <w:szCs w:val="24"/>
        </w:rPr>
        <w:t>'1'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;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XOR</w:t>
      </w:r>
    </w:p>
    <w:p w14:paraId="088EB9B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}</w:t>
      </w:r>
    </w:p>
    <w:p w14:paraId="4FC7E56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}</w:t>
      </w:r>
    </w:p>
    <w:p w14:paraId="52A14C9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}</w:t>
      </w:r>
    </w:p>
    <w:p w14:paraId="2BE1EC6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work.substr(work.size() - (n - 1));</w:t>
      </w:r>
    </w:p>
    <w:p w14:paraId="0C1FDC3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 w14:paraId="3818AF3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 w14:paraId="1C93C37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popcount(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x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</w:t>
      </w:r>
    </w:p>
    <w:p w14:paraId="3901360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unsigned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count = 0;</w:t>
      </w:r>
    </w:p>
    <w:p w14:paraId="2E92A0C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</w:rPr>
        <w:t>x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</w:t>
      </w:r>
    </w:p>
    <w:p w14:paraId="5267A08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count += </w:t>
      </w:r>
      <w:r>
        <w:rPr>
          <w:rFonts w:hint="eastAsia" w:ascii="新宋体" w:hAnsi="新宋体" w:eastAsia="新宋体"/>
          <w:color w:val="808080"/>
          <w:sz w:val="19"/>
          <w:szCs w:val="24"/>
        </w:rPr>
        <w:t>x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&amp; 1;</w:t>
      </w:r>
    </w:p>
    <w:p w14:paraId="5235F19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808080"/>
          <w:sz w:val="19"/>
          <w:szCs w:val="24"/>
        </w:rPr>
        <w:t>x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&gt;&gt;= 1;</w:t>
      </w:r>
    </w:p>
    <w:p w14:paraId="2AE1E96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}</w:t>
      </w:r>
    </w:p>
    <w:p w14:paraId="3ECAAD9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count;</w:t>
      </w:r>
    </w:p>
    <w:p w14:paraId="11A2216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 w14:paraId="7DF6574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 w14:paraId="0CA9469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main() {</w:t>
      </w:r>
    </w:p>
    <w:p w14:paraId="1F859C8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gen = </w:t>
      </w:r>
      <w:r>
        <w:rPr>
          <w:rFonts w:hint="eastAsia" w:ascii="新宋体" w:hAnsi="新宋体" w:eastAsia="新宋体"/>
          <w:color w:val="A31515"/>
          <w:sz w:val="19"/>
          <w:szCs w:val="24"/>
        </w:rPr>
        <w:t>"1011"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;  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产生多项式 x^3 + x + 1</w:t>
      </w:r>
    </w:p>
    <w:p w14:paraId="5E3D8E3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rbits = gen.size() - 1;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冗余位数 = 3</w:t>
      </w:r>
    </w:p>
    <w:p w14:paraId="117E76D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tx = </w:t>
      </w:r>
      <w:r>
        <w:rPr>
          <w:rFonts w:hint="eastAsia" w:ascii="新宋体" w:hAnsi="新宋体" w:eastAsia="新宋体"/>
          <w:color w:val="A31515"/>
          <w:sz w:val="19"/>
          <w:szCs w:val="24"/>
        </w:rPr>
        <w:t>"00101110110"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17F0E02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 w14:paraId="6520C5A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穷举所有非零错误掩码（长度 tx.size()）</w:t>
      </w:r>
    </w:p>
    <w:p w14:paraId="6377D7C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L = tx.size();</w:t>
      </w:r>
    </w:p>
    <w:p w14:paraId="21B3208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maxmask = 1 &lt;&lt; L;</w:t>
      </w:r>
    </w:p>
    <w:p w14:paraId="198BF15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best_weight = L + 1;</w:t>
      </w:r>
    </w:p>
    <w:p w14:paraId="6A49317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>&gt; examples;</w:t>
      </w:r>
    </w:p>
    <w:p w14:paraId="1E26310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 w14:paraId="2A96B88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mask = 1; mask &lt; maxmask; ++mask) {</w:t>
      </w:r>
    </w:p>
    <w:p w14:paraId="31F1939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构造收到的比特串：rx = tx XOR mask</w:t>
      </w:r>
    </w:p>
    <w:p w14:paraId="36AC03B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2B91AF"/>
          <w:sz w:val="19"/>
          <w:szCs w:val="24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rx(L, </w:t>
      </w:r>
      <w:r>
        <w:rPr>
          <w:rFonts w:hint="eastAsia" w:ascii="新宋体" w:hAnsi="新宋体" w:eastAsia="新宋体"/>
          <w:color w:val="A31515"/>
          <w:sz w:val="19"/>
          <w:szCs w:val="24"/>
        </w:rPr>
        <w:t>'0'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 w14:paraId="6654D68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i = 0; i &lt; L; ++i) {</w:t>
      </w:r>
    </w:p>
    <w:p w14:paraId="0C0D45D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bit = tx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i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- </w:t>
      </w:r>
      <w:r>
        <w:rPr>
          <w:rFonts w:hint="eastAsia" w:ascii="新宋体" w:hAnsi="新宋体" w:eastAsia="新宋体"/>
          <w:color w:val="A31515"/>
          <w:sz w:val="19"/>
          <w:szCs w:val="24"/>
        </w:rPr>
        <w:t>'0'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3815389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flip = (mask &gt;&gt; (L - 1 - i)) &amp; 1;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mask 的高位对应 tx 的左边</w:t>
      </w:r>
    </w:p>
    <w:p w14:paraId="248C8B3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rx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i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= ((bit ^ flip) ? </w:t>
      </w:r>
      <w:r>
        <w:rPr>
          <w:rFonts w:hint="eastAsia" w:ascii="新宋体" w:hAnsi="新宋体" w:eastAsia="新宋体"/>
          <w:color w:val="A31515"/>
          <w:sz w:val="19"/>
          <w:szCs w:val="24"/>
        </w:rPr>
        <w:t>'1'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: </w:t>
      </w:r>
      <w:r>
        <w:rPr>
          <w:rFonts w:hint="eastAsia" w:ascii="新宋体" w:hAnsi="新宋体" w:eastAsia="新宋体"/>
          <w:color w:val="A31515"/>
          <w:sz w:val="19"/>
          <w:szCs w:val="24"/>
        </w:rPr>
        <w:t>'0'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 w14:paraId="0B09DDB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}</w:t>
      </w:r>
    </w:p>
    <w:p w14:paraId="070E24D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2B91AF"/>
          <w:sz w:val="19"/>
          <w:szCs w:val="24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chk = mod2_remainder(rx, gen);</w:t>
      </w:r>
    </w:p>
    <w:p w14:paraId="4595BA0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(chk </w:t>
      </w:r>
      <w:r>
        <w:rPr>
          <w:rFonts w:hint="eastAsia" w:ascii="新宋体" w:hAnsi="新宋体" w:eastAsia="新宋体"/>
          <w:color w:val="008080"/>
          <w:sz w:val="19"/>
          <w:szCs w:val="24"/>
        </w:rPr>
        <w:t>==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(rbits, </w:t>
      </w:r>
      <w:r>
        <w:rPr>
          <w:rFonts w:hint="eastAsia" w:ascii="新宋体" w:hAnsi="新宋体" w:eastAsia="新宋体"/>
          <w:color w:val="A31515"/>
          <w:sz w:val="19"/>
          <w:szCs w:val="24"/>
        </w:rPr>
        <w:t>'0'</w:t>
      </w:r>
      <w:r>
        <w:rPr>
          <w:rFonts w:hint="eastAsia" w:ascii="新宋体" w:hAnsi="新宋体" w:eastAsia="新宋体"/>
          <w:color w:val="000000"/>
          <w:sz w:val="19"/>
          <w:szCs w:val="24"/>
        </w:rPr>
        <w:t>)) {</w:t>
      </w:r>
    </w:p>
    <w:p w14:paraId="0FC01E9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w = popcount(mask);</w:t>
      </w:r>
    </w:p>
    <w:p w14:paraId="1E98A56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(w &lt; best_weight) {</w:t>
      </w:r>
    </w:p>
    <w:p w14:paraId="5460C28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best_weight = w;</w:t>
      </w:r>
    </w:p>
    <w:p w14:paraId="3B7610D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examples.clear();</w:t>
      </w:r>
    </w:p>
    <w:p w14:paraId="5B17F51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examples.push_back(mask);</w:t>
      </w:r>
    </w:p>
    <w:p w14:paraId="3A67723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}</w:t>
      </w:r>
    </w:p>
    <w:p w14:paraId="02D9486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(w == best_weight) {</w:t>
      </w:r>
    </w:p>
    <w:p w14:paraId="438B7F6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examples.push_back(mask);</w:t>
      </w:r>
    </w:p>
    <w:p w14:paraId="6C75EEE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}</w:t>
      </w:r>
    </w:p>
    <w:p w14:paraId="56AD7C7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}</w:t>
      </w:r>
    </w:p>
    <w:p w14:paraId="036FF9A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}</w:t>
      </w:r>
    </w:p>
    <w:p w14:paraId="182FA9C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 w14:paraId="15DBF90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(examples.empty()) {</w:t>
      </w:r>
    </w:p>
    <w:p w14:paraId="7773788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"未找到任何未被检测的错误（除全 0 外）。\n"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4DD7F45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}</w:t>
      </w:r>
    </w:p>
    <w:p w14:paraId="4F655E4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{</w:t>
      </w:r>
    </w:p>
    <w:p w14:paraId="0C84809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"最少未被检测的错误位数 = 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best_weight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"\n"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332C9AB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"举例（掩码二进制，从左到右对应比特位1.."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L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"):\n"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1B522F8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 : examples) {</w:t>
      </w:r>
    </w:p>
    <w:p w14:paraId="7E40827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打印掩码二进制及被翻转的位置（1-based）</w:t>
      </w:r>
    </w:p>
    <w:p w14:paraId="58FBB53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2B91AF"/>
          <w:sz w:val="19"/>
          <w:szCs w:val="24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s;</w:t>
      </w:r>
    </w:p>
    <w:p w14:paraId="6EB4F7A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2B91AF"/>
          <w:sz w:val="19"/>
          <w:szCs w:val="24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>&gt; pos;</w:t>
      </w:r>
    </w:p>
    <w:p w14:paraId="0D19CE0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i = 0; i &lt; L; ++i) {</w:t>
      </w:r>
    </w:p>
    <w:p w14:paraId="373DE8A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bit = (m &gt;&gt; (L - 1 - i)) &amp; 1;</w:t>
      </w:r>
    </w:p>
    <w:p w14:paraId="6321B54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s.push_back(bit ? </w:t>
      </w:r>
      <w:r>
        <w:rPr>
          <w:rFonts w:hint="eastAsia" w:ascii="新宋体" w:hAnsi="新宋体" w:eastAsia="新宋体"/>
          <w:color w:val="A31515"/>
          <w:sz w:val="19"/>
          <w:szCs w:val="24"/>
        </w:rPr>
        <w:t>'1'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: </w:t>
      </w:r>
      <w:r>
        <w:rPr>
          <w:rFonts w:hint="eastAsia" w:ascii="新宋体" w:hAnsi="新宋体" w:eastAsia="新宋体"/>
          <w:color w:val="A31515"/>
          <w:sz w:val="19"/>
          <w:szCs w:val="24"/>
        </w:rPr>
        <w:t>'0'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 w14:paraId="0526C14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(bit) pos.push_back(i + 1);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1-based pos</w:t>
      </w:r>
    </w:p>
    <w:p w14:paraId="4213529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}</w:t>
      </w:r>
    </w:p>
    <w:p w14:paraId="178B796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"mask = 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  翻转位: "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1ABD6D4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2B91AF"/>
          <w:sz w:val="19"/>
          <w:szCs w:val="24"/>
        </w:rPr>
        <w:t>size_t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i = 0; i &lt; pos.size(); ++i) {</w:t>
      </w:r>
    </w:p>
    <w:p w14:paraId="30075F6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(i) 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", "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4380064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pos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i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1CC016C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}</w:t>
      </w:r>
    </w:p>
    <w:p w14:paraId="4535F7C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"\n"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4999FA9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}</w:t>
      </w:r>
    </w:p>
    <w:p w14:paraId="10CB987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}</w:t>
      </w:r>
    </w:p>
    <w:p w14:paraId="36D167E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0;</w:t>
      </w:r>
    </w:p>
    <w:p w14:paraId="741979E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 w14:paraId="00036528">
      <w:pPr>
        <w:pStyle w:val="5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当发生同余错误时，接收端无法发现，比如错误最少为2位的00111110111。</w:t>
      </w:r>
    </w:p>
    <w:p w14:paraId="45DD2769">
      <w:pPr>
        <w:pStyle w:val="5"/>
        <w:rPr>
          <w:rFonts w:hint="eastAsia"/>
        </w:rPr>
      </w:pPr>
    </w:p>
    <w:permEnd w:id="25"/>
    <w:p w14:paraId="11D91D61">
      <w:pPr>
        <w:pStyle w:val="2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三、编程题</w:t>
      </w:r>
    </w:p>
    <w:p w14:paraId="5148C0B1">
      <w:pPr>
        <w:pStyle w:val="5"/>
      </w:pPr>
      <w:r>
        <w:rPr>
          <w:rFonts w:hint="eastAsia"/>
        </w:rPr>
        <w:t>代码上传于：</w:t>
      </w:r>
      <w:permStart w:id="26" w:edGrp="everyone"/>
      <w:r>
        <w:rPr>
          <w:rFonts w:hint="eastAsia"/>
        </w:rPr>
        <w:t>https://gitee.com/koshistar/computer-network/tree/master</w:t>
      </w:r>
      <w:r>
        <w:rPr>
          <w:rFonts w:hint="eastAsia"/>
          <w:lang w:val="en-US" w:eastAsia="zh-CN"/>
        </w:rPr>
        <w:t>/作业4_差错控制编码</w:t>
      </w:r>
      <w:permEnd w:id="26"/>
      <w:r>
        <w:rPr>
          <w:rFonts w:hint="eastAsia"/>
        </w:rPr>
        <w:t>。</w:t>
      </w:r>
      <w:permStart w:id="27" w:edGrp="everyone"/>
    </w:p>
    <w:permEnd w:id="27"/>
    <w:p w14:paraId="79BC1B1E">
      <w:bookmarkStart w:id="0" w:name="_GoBack"/>
      <w:bookmarkEnd w:id="0"/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2806" w:right="1797" w:bottom="1440" w:left="1797" w:header="0" w:footer="992" w:gutter="0"/>
      <w:cols w:space="425" w:num="1"/>
      <w:docGrid w:type="lines"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imes New Roman bold"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方正公文黑体">
    <w:altName w:val="黑体"/>
    <w:panose1 w:val="02000500000000000000"/>
    <w:charset w:val="86"/>
    <w:family w:val="auto"/>
    <w:pitch w:val="default"/>
    <w:sig w:usb0="00000000" w:usb1="00000000" w:usb2="00000016" w:usb3="00000000" w:csb0="00040001" w:csb1="00000000"/>
  </w:font>
  <w:font w:name="方正公文楷体">
    <w:altName w:val="宋体"/>
    <w:panose1 w:val="02000500000000000000"/>
    <w:charset w:val="86"/>
    <w:family w:val="auto"/>
    <w:pitch w:val="default"/>
    <w:sig w:usb0="00000000" w:usb1="00000000" w:usb2="00000016" w:usb3="00000000" w:csb0="00040001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3D2A25">
    <w:pPr>
      <w:pStyle w:val="7"/>
    </w:pPr>
    <w:r>
      <w:rPr>
        <w:rFonts w:hint="eastAsia"/>
      </w:rPr>
      <w:t>第</w:t>
    </w:r>
    <w:sdt>
      <w:sdtPr>
        <w:id w:val="296963000"/>
        <w:docPartObj>
          <w:docPartGallery w:val="autotext"/>
        </w:docPartObj>
      </w:sdtPr>
      <w:sdtContent>
        <w:sdt>
          <w:sdtPr>
            <w:id w:val="-1705238520"/>
            <w:docPartObj>
              <w:docPartGallery w:val="autotext"/>
            </w:docPartObj>
          </w:sdtPr>
          <w:sdtContent>
            <w:r>
              <w:rPr>
                <w:lang w:val="zh-CN"/>
              </w:rPr>
              <w:t xml:space="preserve"> </w:t>
            </w:r>
            <w:r>
              <w:fldChar w:fldCharType="begin"/>
            </w:r>
            <w:r>
              <w:instrText xml:space="preserve">PAGE</w:instrText>
            </w:r>
            <w:r>
              <w:fldChar w:fldCharType="separate"/>
            </w:r>
            <w:r>
              <w:rPr>
                <w:lang w:val="zh-CN"/>
              </w:rPr>
              <w:t>2</w:t>
            </w:r>
            <w:r>
              <w:fldChar w:fldCharType="end"/>
            </w: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>页，共</w:t>
            </w:r>
            <w:r>
              <w:rPr>
                <w:lang w:val="zh-CN"/>
              </w:rPr>
              <w:t xml:space="preserve"> </w:t>
            </w:r>
            <w:r>
              <w:fldChar w:fldCharType="begin"/>
            </w:r>
            <w:r>
              <w:instrText xml:space="preserve">NUMPAGES</w:instrText>
            </w:r>
            <w:r>
              <w:fldChar w:fldCharType="separate"/>
            </w:r>
            <w:r>
              <w:rPr>
                <w:lang w:val="zh-CN"/>
              </w:rPr>
              <w:t>2</w:t>
            </w:r>
            <w: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页</w:t>
            </w:r>
          </w:sdtContent>
        </w:sdt>
      </w:sdtContent>
    </w:sdt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0C3B17">
    <w:pPr>
      <w:pStyle w:val="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6ECB54">
    <w:pPr>
      <w:pStyle w:val="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011C7C">
    <w:pPr>
      <w:ind w:left="-1795" w:leftChars="-748"/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958215</wp:posOffset>
              </wp:positionH>
              <wp:positionV relativeFrom="paragraph">
                <wp:posOffset>1129665</wp:posOffset>
              </wp:positionV>
              <wp:extent cx="3810000" cy="467995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10000" cy="46817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F0C6301">
                          <w:pPr>
                            <w:tabs>
                              <w:tab w:val="left" w:pos="2904"/>
                            </w:tabs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</w:pPr>
                          <w:r>
                            <w:rPr>
                              <w:rFonts w:hint="eastAsia"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X</w:t>
                          </w:r>
                          <w:r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IAMEN</w:t>
                          </w:r>
                          <w:r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ab/>
                          </w:r>
                          <w:r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UNIVERSITY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75.45pt;margin-top:88.95pt;height:36.85pt;width:300pt;z-index:251661312;mso-width-relative:page;mso-height-relative:page;" filled="f" stroked="f" coordsize="21600,21600" o:gfxdata="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KwwDb/aAAAACwEAAA8AAAAAAAAAAQAgAAAAIgAAAGRy&#10;cy9kb3ducmV2LnhtbFBLAQIUABQAAAAIAIdO4kBKr9TEPAIAAGYEAAAOAAAAAAAAAAEAIAAAACkB&#10;AABkcnMvZTJvRG9jLnhtbFBLBQYAAAAABgAGAFkBAADXBQAAAAA=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3F0C6301">
                    <w:pPr>
                      <w:tabs>
                        <w:tab w:val="left" w:pos="2904"/>
                      </w:tabs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</w:pPr>
                    <w:r>
                      <w:rPr>
                        <w:rFonts w:hint="eastAsia"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>X</w:t>
                    </w:r>
                    <w:r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>IAMEN</w:t>
                    </w:r>
                    <w:r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ab/>
                    </w:r>
                    <w:r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>UNIVERSITY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-600075</wp:posOffset>
              </wp:positionH>
              <wp:positionV relativeFrom="paragraph">
                <wp:posOffset>1539240</wp:posOffset>
              </wp:positionV>
              <wp:extent cx="6649085" cy="414655"/>
              <wp:effectExtent l="0" t="0" r="0" b="444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48946" cy="414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FA6F72C">
                          <w:pPr>
                            <w:tabs>
                              <w:tab w:val="left" w:pos="2904"/>
                            </w:tabs>
                            <w:rPr>
                              <w:rFonts w:hint="eastAsia" w:eastAsia="华文行楷" w:asciiTheme="majorHAnsi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eastAsia="华文行楷" w:asciiTheme="majorHAnsi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>Addr.: No. 422, Siming South Road, Xiamen, Fujian, China. 361005</w:t>
                          </w:r>
                          <w:r>
                            <w:rPr>
                              <w:rFonts w:eastAsia="华文行楷" w:asciiTheme="majorHAnsi" w:hAnsiTheme="majorHAnsi"/>
                              <w:b/>
                              <w:bCs/>
                              <w:color w:val="1F3A77"/>
                              <w:spacing w:val="80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eastAsia="华文行楷" w:asciiTheme="majorHAnsi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>Tel.: +86-592-2180000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-47.25pt;margin-top:121.2pt;height:32.65pt;width:523.55pt;z-index:251662336;mso-width-relative:page;mso-height-relative:page;" filled="f" stroked="f" coordsize="21600,21600" o:gfxdata="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iVOVO3QAAAAsBAAAPAAAAAAAAAAEAIAAAACIA&#10;AABkcnMvZG93bnJldi54bWxQSwECFAAUAAAACACHTuJAMzzAXz0CAABmBAAADgAAAAAAAAABACAA&#10;AAAsAQAAZHJzL2Uyb0RvYy54bWxQSwUGAAAAAAYABgBZAQAA2wUAAAAA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5FA6F72C">
                    <w:pPr>
                      <w:tabs>
                        <w:tab w:val="left" w:pos="2904"/>
                      </w:tabs>
                      <w:rPr>
                        <w:rFonts w:hint="eastAsia" w:eastAsia="华文行楷" w:asciiTheme="majorHAnsi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</w:pPr>
                    <w:r>
                      <w:rPr>
                        <w:rFonts w:eastAsia="华文行楷" w:asciiTheme="majorHAnsi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>Addr.: No. 422, Siming South Road, Xiamen, Fujian, China. 361005</w:t>
                    </w:r>
                    <w:r>
                      <w:rPr>
                        <w:rFonts w:eastAsia="华文行楷" w:asciiTheme="majorHAnsi" w:hAnsiTheme="majorHAnsi"/>
                        <w:b/>
                        <w:bCs/>
                        <w:color w:val="1F3A77"/>
                        <w:spacing w:val="80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eastAsia="华文行楷" w:asciiTheme="majorHAnsi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>Tel.: +86-592-2180000</w:t>
                    </w:r>
                  </w:p>
                </w:txbxContent>
              </v:textbox>
            </v:shape>
          </w:pict>
        </mc:Fallback>
      </mc:AlternateContent>
    </w:r>
    <w:r>
      <w:drawing>
        <wp:inline distT="0" distB="0" distL="0" distR="0">
          <wp:extent cx="7561580" cy="1981835"/>
          <wp:effectExtent l="0" t="0" r="1270" b="0"/>
          <wp:docPr id="1058115543" name="图片 10581155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8115543" name="图片 105811554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2828" cy="19904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F711E3">
    <w:pPr>
      <w:pStyle w:val="8"/>
    </w:pPr>
    <w:r>
      <w:pict>
        <v:shape id="WordPictureWatermark12294532" o:spid="_x0000_s1026" o:spt="75" type="#_x0000_t75" style="position:absolute;left:0pt;height:841.9pt;width:595.2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o:title="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71405">
    <w:pPr>
      <w:pStyle w:val="8"/>
    </w:pPr>
    <w:r>
      <w:pict>
        <v:shape id="WordPictureWatermark12294531" o:spid="_x0000_s1025" o:spt="75" type="#_x0000_t75" style="position:absolute;left:0pt;height:841.9pt;width:595.2pt;mso-position-horizontal:center;mso-position-horizontal-relative:margin;mso-position-vertical:center;mso-position-vertical-relative:margin;z-index:-251657216;mso-width-relative:page;mso-height-relative:page;" filled="f" o:preferrelative="t" stroked="f" coordsize="21600,21600" o:allowincell="f">
          <v:path/>
          <v:fill on="f" focussize="0,0"/>
          <v:stroke on="f" joinstyle="miter"/>
          <v:imagedata o:title=""/>
          <o:lock v:ext="edit" aspectratio="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displayBackgroundShape w:val="1"/>
  <w:bordersDoNotSurroundHeader w:val="1"/>
  <w:bordersDoNotSurroundFooter w:val="1"/>
  <w:documentProtection w:edit="readOnly" w:enforcement="1" w:cryptProviderType="rsaAES" w:cryptAlgorithmClass="hash" w:cryptAlgorithmType="typeAny" w:cryptAlgorithmSid="14" w:cryptSpinCount="100000" w:hash="xXPNZYdKNajKCBhExzpJKwoZOFg5PU3v9BBG5mY3S2v/FibZgvj+BadsDxf6nKKvJaZk7nxKeu5LT3ExUvufNg==" w:salt="PB4fsvoiwDhGVezkE6Wdxw=="/>
  <w:defaultTabStop w:val="4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27EC4"/>
    <w:rsid w:val="0004581E"/>
    <w:rsid w:val="0007526B"/>
    <w:rsid w:val="000A0703"/>
    <w:rsid w:val="000E5427"/>
    <w:rsid w:val="00144897"/>
    <w:rsid w:val="00172F78"/>
    <w:rsid w:val="001E3AE3"/>
    <w:rsid w:val="003219C5"/>
    <w:rsid w:val="00373EA5"/>
    <w:rsid w:val="003A2804"/>
    <w:rsid w:val="003A3FD4"/>
    <w:rsid w:val="003B1A3A"/>
    <w:rsid w:val="00463A8C"/>
    <w:rsid w:val="004A3A1B"/>
    <w:rsid w:val="00536E1A"/>
    <w:rsid w:val="00556EED"/>
    <w:rsid w:val="0057466E"/>
    <w:rsid w:val="005A1469"/>
    <w:rsid w:val="005A6E2E"/>
    <w:rsid w:val="00643C85"/>
    <w:rsid w:val="00652A6D"/>
    <w:rsid w:val="006855EE"/>
    <w:rsid w:val="00743B9C"/>
    <w:rsid w:val="00761521"/>
    <w:rsid w:val="00841B6D"/>
    <w:rsid w:val="008972A2"/>
    <w:rsid w:val="008A454D"/>
    <w:rsid w:val="00914C65"/>
    <w:rsid w:val="009262BB"/>
    <w:rsid w:val="009311C4"/>
    <w:rsid w:val="009851B4"/>
    <w:rsid w:val="009C4500"/>
    <w:rsid w:val="00A30A96"/>
    <w:rsid w:val="00A31109"/>
    <w:rsid w:val="00A7454F"/>
    <w:rsid w:val="00AB3660"/>
    <w:rsid w:val="00AB78A4"/>
    <w:rsid w:val="00AC01F7"/>
    <w:rsid w:val="00AF50C8"/>
    <w:rsid w:val="00B517CA"/>
    <w:rsid w:val="00B65163"/>
    <w:rsid w:val="00B65504"/>
    <w:rsid w:val="00C85D8A"/>
    <w:rsid w:val="00D056BF"/>
    <w:rsid w:val="00D26425"/>
    <w:rsid w:val="00D37C0D"/>
    <w:rsid w:val="00D91F73"/>
    <w:rsid w:val="00DA5F1C"/>
    <w:rsid w:val="00DC1CE4"/>
    <w:rsid w:val="00E1396A"/>
    <w:rsid w:val="00E80092"/>
    <w:rsid w:val="00F32737"/>
    <w:rsid w:val="00F374CC"/>
    <w:rsid w:val="00F55304"/>
    <w:rsid w:val="00FB6223"/>
    <w:rsid w:val="0783115F"/>
    <w:rsid w:val="2B754ABE"/>
    <w:rsid w:val="2FD87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23"/>
    <w:qFormat/>
    <w:uiPriority w:val="9"/>
    <w:pPr>
      <w:spacing w:before="100" w:beforeLines="100"/>
      <w:ind w:left="200" w:hanging="200" w:hangingChars="200"/>
      <w:outlineLvl w:val="0"/>
    </w:pPr>
    <w:rPr>
      <w:rFonts w:asciiTheme="majorHAnsi" w:hAnsiTheme="majorHAnsi" w:eastAsiaTheme="majorEastAsia"/>
      <w:bCs/>
      <w:sz w:val="32"/>
      <w:szCs w:val="32"/>
    </w:rPr>
  </w:style>
  <w:style w:type="paragraph" w:styleId="3">
    <w:name w:val="heading 2"/>
    <w:basedOn w:val="2"/>
    <w:next w:val="1"/>
    <w:link w:val="24"/>
    <w:unhideWhenUsed/>
    <w:qFormat/>
    <w:uiPriority w:val="9"/>
    <w:pPr>
      <w:keepNext/>
      <w:keepLines/>
      <w:outlineLvl w:val="1"/>
    </w:pPr>
    <w:rPr>
      <w:rFonts w:asciiTheme="minorHAnsi" w:hAnsiTheme="minorHAnsi" w:eastAsiaTheme="minorEastAsia" w:cstheme="majorBidi"/>
      <w:b/>
      <w:bCs w:val="0"/>
      <w:sz w:val="28"/>
    </w:rPr>
  </w:style>
  <w:style w:type="paragraph" w:styleId="4">
    <w:name w:val="heading 3"/>
    <w:basedOn w:val="3"/>
    <w:next w:val="5"/>
    <w:link w:val="30"/>
    <w:qFormat/>
    <w:uiPriority w:val="9"/>
    <w:pPr>
      <w:keepLines w:val="0"/>
      <w:widowControl/>
      <w:adjustRightInd w:val="0"/>
      <w:spacing w:before="50" w:after="50" w:line="360" w:lineRule="auto"/>
      <w:ind w:left="1418" w:hanging="567" w:firstLineChars="0"/>
      <w:outlineLvl w:val="2"/>
    </w:pPr>
    <w:rPr>
      <w:rFonts w:eastAsiaTheme="majorEastAsia"/>
      <w:b w:val="0"/>
      <w:bCs/>
      <w:kern w:val="32"/>
    </w:rPr>
  </w:style>
  <w:style w:type="paragraph" w:styleId="6">
    <w:name w:val="heading 4"/>
    <w:basedOn w:val="4"/>
    <w:next w:val="5"/>
    <w:link w:val="31"/>
    <w:qFormat/>
    <w:uiPriority w:val="9"/>
    <w:pPr>
      <w:ind w:left="1984" w:hanging="400" w:hangingChars="400"/>
      <w:outlineLvl w:val="3"/>
    </w:pPr>
    <w:rPr>
      <w:rFonts w:eastAsiaTheme="minorEastAsia"/>
      <w:sz w:val="24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Paragraph"/>
    <w:basedOn w:val="1"/>
    <w:link w:val="21"/>
    <w:qFormat/>
    <w:uiPriority w:val="34"/>
    <w:pPr>
      <w:spacing w:before="180" w:beforeLines="50" w:after="180" w:afterLines="50" w:line="360" w:lineRule="auto"/>
      <w:ind w:firstLine="480" w:firstLineChars="200"/>
    </w:pPr>
    <w:rPr>
      <w:szCs w:val="28"/>
    </w:rPr>
  </w:style>
  <w:style w:type="paragraph" w:styleId="7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Cs w:val="18"/>
    </w:rPr>
  </w:style>
  <w:style w:type="paragraph" w:styleId="8">
    <w:name w:val="header"/>
    <w:basedOn w:val="1"/>
    <w:link w:val="1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Subtitle"/>
    <w:basedOn w:val="1"/>
    <w:next w:val="1"/>
    <w:link w:val="22"/>
    <w:qFormat/>
    <w:uiPriority w:val="11"/>
    <w:pPr>
      <w:spacing w:before="50" w:beforeLines="50" w:after="50" w:afterLines="50" w:line="360" w:lineRule="auto"/>
      <w:jc w:val="center"/>
      <w:outlineLvl w:val="1"/>
    </w:pPr>
    <w:rPr>
      <w:rFonts w:eastAsia="方正公文黑体" w:asciiTheme="majorHAnsi" w:hAnsiTheme="majorHAnsi"/>
      <w:bCs/>
      <w:kern w:val="28"/>
      <w:sz w:val="32"/>
      <w:szCs w:val="32"/>
    </w:rPr>
  </w:style>
  <w:style w:type="paragraph" w:styleId="10">
    <w:name w:val="Title"/>
    <w:basedOn w:val="1"/>
    <w:next w:val="1"/>
    <w:link w:val="19"/>
    <w:qFormat/>
    <w:uiPriority w:val="10"/>
    <w:pPr>
      <w:spacing w:before="100" w:beforeLines="100" w:after="100" w:afterLines="100" w:line="360" w:lineRule="auto"/>
      <w:jc w:val="center"/>
    </w:pPr>
    <w:rPr>
      <w:rFonts w:asciiTheme="majorHAnsi" w:hAnsiTheme="majorHAnsi" w:eastAsiaTheme="majorEastAsia"/>
      <w:spacing w:val="10"/>
      <w:sz w:val="36"/>
      <w:szCs w:val="36"/>
    </w:rPr>
  </w:style>
  <w:style w:type="table" w:styleId="12">
    <w:name w:val="Table Grid"/>
    <w:basedOn w:val="11"/>
    <w:uiPriority w:val="39"/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Emphasis"/>
    <w:basedOn w:val="13"/>
    <w:qFormat/>
    <w:uiPriority w:val="20"/>
    <w:rPr>
      <w:rFonts w:eastAsia="方正公文楷体" w:asciiTheme="minorHAnsi" w:hAnsiTheme="minorHAnsi"/>
      <w:iCs/>
    </w:rPr>
  </w:style>
  <w:style w:type="character" w:styleId="15">
    <w:name w:val="Hyperlink"/>
    <w:basedOn w:val="1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6">
    <w:name w:val="页眉 字符"/>
    <w:basedOn w:val="13"/>
    <w:link w:val="8"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7"/>
    <w:qFormat/>
    <w:uiPriority w:val="99"/>
    <w:rPr>
      <w:szCs w:val="18"/>
    </w:rPr>
  </w:style>
  <w:style w:type="character" w:customStyle="1" w:styleId="18">
    <w:name w:val="Unresolved Mention"/>
    <w:basedOn w:val="13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9">
    <w:name w:val="标题 字符"/>
    <w:basedOn w:val="13"/>
    <w:link w:val="10"/>
    <w:qFormat/>
    <w:uiPriority w:val="10"/>
    <w:rPr>
      <w:rFonts w:asciiTheme="majorHAnsi" w:hAnsiTheme="majorHAnsi" w:eastAsiaTheme="majorEastAsia"/>
      <w:spacing w:val="10"/>
      <w:sz w:val="36"/>
      <w:szCs w:val="36"/>
    </w:rPr>
  </w:style>
  <w:style w:type="paragraph" w:styleId="20">
    <w:name w:val="No Spacing"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character" w:customStyle="1" w:styleId="21">
    <w:name w:val="列表段落 字符"/>
    <w:basedOn w:val="13"/>
    <w:link w:val="5"/>
    <w:uiPriority w:val="34"/>
    <w:rPr>
      <w:sz w:val="24"/>
      <w:szCs w:val="28"/>
    </w:rPr>
  </w:style>
  <w:style w:type="character" w:customStyle="1" w:styleId="22">
    <w:name w:val="副标题 字符"/>
    <w:basedOn w:val="13"/>
    <w:link w:val="9"/>
    <w:uiPriority w:val="11"/>
    <w:rPr>
      <w:rFonts w:eastAsia="方正公文黑体" w:asciiTheme="majorHAnsi" w:hAnsiTheme="majorHAnsi"/>
      <w:bCs/>
      <w:kern w:val="28"/>
      <w:sz w:val="32"/>
      <w:szCs w:val="32"/>
    </w:rPr>
  </w:style>
  <w:style w:type="character" w:customStyle="1" w:styleId="23">
    <w:name w:val="标题 1 字符"/>
    <w:basedOn w:val="13"/>
    <w:link w:val="2"/>
    <w:uiPriority w:val="9"/>
    <w:rPr>
      <w:rFonts w:asciiTheme="majorHAnsi" w:hAnsiTheme="majorHAnsi" w:eastAsiaTheme="majorEastAsia"/>
      <w:bCs/>
      <w:sz w:val="32"/>
      <w:szCs w:val="32"/>
    </w:rPr>
  </w:style>
  <w:style w:type="character" w:customStyle="1" w:styleId="24">
    <w:name w:val="标题 2 字符"/>
    <w:basedOn w:val="13"/>
    <w:link w:val="3"/>
    <w:uiPriority w:val="9"/>
    <w:rPr>
      <w:rFonts w:cstheme="majorBidi"/>
      <w:b/>
      <w:sz w:val="28"/>
      <w:szCs w:val="32"/>
    </w:rPr>
  </w:style>
  <w:style w:type="character" w:customStyle="1" w:styleId="25">
    <w:name w:val="Intense Emphasis"/>
    <w:basedOn w:val="14"/>
    <w:qFormat/>
    <w:uiPriority w:val="21"/>
    <w:rPr>
      <w:rFonts w:eastAsia="方正公文黑体" w:asciiTheme="majorHAnsi" w:hAnsiTheme="majorHAnsi"/>
      <w:iCs w:val="0"/>
      <w:color w:val="auto"/>
    </w:rPr>
  </w:style>
  <w:style w:type="paragraph" w:styleId="26">
    <w:name w:val="Quote"/>
    <w:basedOn w:val="1"/>
    <w:next w:val="1"/>
    <w:link w:val="27"/>
    <w:qFormat/>
    <w:uiPriority w:val="29"/>
    <w:pPr>
      <w:spacing w:before="200" w:after="160"/>
      <w:ind w:left="864" w:right="864"/>
      <w:jc w:val="center"/>
    </w:pPr>
    <w:rPr>
      <w:rFonts w:eastAsia="方正公文楷体"/>
      <w:iCs/>
      <w:color w:val="404040" w:themeColor="text1" w:themeTint="BF"/>
      <w:sz w:val="28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3"/>
    <w:link w:val="26"/>
    <w:uiPriority w:val="29"/>
    <w:rPr>
      <w:rFonts w:eastAsia="方正公文楷体"/>
      <w:iCs/>
      <w:color w:val="404040" w:themeColor="text1" w:themeTint="BF"/>
      <w:sz w:val="28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Intense Quote"/>
    <w:basedOn w:val="1"/>
    <w:next w:val="1"/>
    <w:link w:val="29"/>
    <w:qFormat/>
    <w:uiPriority w:val="30"/>
    <w:pPr>
      <w:pBdr>
        <w:left w:val="single" w:color="4472C4" w:themeColor="accent1" w:sz="18" w:space="4"/>
      </w:pBdr>
      <w:spacing w:before="360" w:after="360"/>
      <w:ind w:left="864" w:right="864"/>
      <w:jc w:val="center"/>
    </w:pPr>
    <w:rPr>
      <w:rFonts w:eastAsia="方正公文楷体"/>
      <w:iCs/>
      <w:color w:val="4472C4" w:themeColor="accent1"/>
      <w:sz w:val="28"/>
      <w14:textFill>
        <w14:solidFill>
          <w14:schemeClr w14:val="accent1"/>
        </w14:solidFill>
      </w14:textFill>
    </w:rPr>
  </w:style>
  <w:style w:type="character" w:customStyle="1" w:styleId="29">
    <w:name w:val="明显引用 字符"/>
    <w:basedOn w:val="13"/>
    <w:link w:val="28"/>
    <w:uiPriority w:val="30"/>
    <w:rPr>
      <w:rFonts w:eastAsia="方正公文楷体"/>
      <w:iCs/>
      <w:color w:val="4472C4" w:themeColor="accent1"/>
      <w:sz w:val="28"/>
      <w14:textFill>
        <w14:solidFill>
          <w14:schemeClr w14:val="accent1"/>
        </w14:solidFill>
      </w14:textFill>
    </w:rPr>
  </w:style>
  <w:style w:type="character" w:customStyle="1" w:styleId="30">
    <w:name w:val="标题 3 字符"/>
    <w:basedOn w:val="13"/>
    <w:link w:val="4"/>
    <w:uiPriority w:val="9"/>
    <w:rPr>
      <w:rFonts w:asciiTheme="majorHAnsi" w:hAnsiTheme="majorHAnsi" w:eastAsiaTheme="majorEastAsia" w:cstheme="majorBidi"/>
      <w:b/>
      <w:bCs/>
      <w:kern w:val="32"/>
      <w:sz w:val="28"/>
      <w:szCs w:val="32"/>
    </w:rPr>
  </w:style>
  <w:style w:type="character" w:customStyle="1" w:styleId="31">
    <w:name w:val="标题 4 字符"/>
    <w:basedOn w:val="13"/>
    <w:link w:val="6"/>
    <w:uiPriority w:val="9"/>
    <w:rPr>
      <w:rFonts w:cstheme="majorBidi"/>
      <w:b/>
      <w:bCs/>
      <w:kern w:val="32"/>
      <w:sz w:val="24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黑体宋体">
      <a:majorFont>
        <a:latin typeface="Times New Roman bold"/>
        <a:ea typeface="黑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102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课程作业格式（20250217）.dotx</Template>
  <Pages>8</Pages>
  <Words>418</Words>
  <Characters>765</Characters>
  <Lines>2</Lines>
  <Paragraphs>1</Paragraphs>
  <TotalTime>219</TotalTime>
  <ScaleCrop>false</ScaleCrop>
  <LinksUpToDate>false</LinksUpToDate>
  <CharactersWithSpaces>777</CharactersWithSpaces>
  <Application>WPS Office_12.1.0.22529_F1E327BC-269C-435d-A152-05C5408002CA</Application>
  <DocSecurity>8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2025-09-21T15:20:00Z</dcterms:created>
  <dc:creator>WPS_1601472217</dc:creator>
  <cp:lastModifiedBy>WPS_1601472217</cp:lastModifiedBy>
  <dcterms:modified xsi:type="dcterms:W3CDTF">2025-09-22T12:56:21Z</dcterms:modified>
  <dc:title>厦门大学作业纸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1A07E925D9704F14AFF439ED3D1FE203_11</vt:lpwstr>
  </property>
  <property fmtid="{D5CDD505-2E9C-101B-9397-08002B2CF9AE}" pid="3" name="KSOTemplateDocerSaveRecord">
    <vt:lpwstr>eyJoZGlkIjoiZGU0ZmNlY2NlMWEyNWFhOGZlZWRiOGY5YTg4YTFjNjYiLCJ1c2VySWQiOiIxMTI2MTgwMjE0In0=</vt:lpwstr>
  </property>
  <property fmtid="{D5CDD505-2E9C-101B-9397-08002B2CF9AE}" pid="4" name="KSOProductBuildVer">
    <vt:lpwstr>2052-12.1.0.22529</vt:lpwstr>
  </property>
</Properties>
</file>
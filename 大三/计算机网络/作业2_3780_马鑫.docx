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A83CB" w14:textId="75C74508" w:rsidR="00F374CC" w:rsidRDefault="00C85D8A" w:rsidP="00C85D8A">
      <w:pPr>
        <w:pStyle w:val="ab"/>
        <w:spacing w:before="360" w:afterLines="0" w:after="0" w:line="240" w:lineRule="auto"/>
        <w:rPr>
          <w:rFonts w:hint="eastAsia"/>
        </w:rPr>
      </w:pPr>
      <w:r>
        <w:rPr>
          <w:rFonts w:hint="eastAsia"/>
        </w:rPr>
        <w:t>计算机网络</w:t>
      </w:r>
      <w:r w:rsidRPr="00C85D8A">
        <w:rPr>
          <w:rFonts w:hint="eastAsia"/>
          <w:u w:val="single"/>
        </w:rPr>
        <w:t xml:space="preserve"> </w:t>
      </w:r>
      <w:r w:rsidRPr="00C85D8A">
        <w:rPr>
          <w:rFonts w:hint="eastAsia"/>
          <w:u w:val="single"/>
        </w:rPr>
        <w:t>第</w:t>
      </w:r>
      <w:permStart w:id="1945437903" w:edGrp="everyone"/>
      <w:r w:rsidR="00DF0D2F">
        <w:rPr>
          <w:u w:val="single"/>
        </w:rPr>
        <w:t>2</w:t>
      </w:r>
      <w:permEnd w:id="1945437903"/>
      <w:r w:rsidRPr="00C85D8A">
        <w:rPr>
          <w:rFonts w:hint="eastAsia"/>
          <w:u w:val="single"/>
        </w:rPr>
        <w:t xml:space="preserve">课　</w:t>
      </w:r>
      <w:permStart w:id="433281160" w:edGrp="everyone"/>
      <w:r w:rsidR="00DF0D2F">
        <w:rPr>
          <w:rFonts w:hint="eastAsia"/>
          <w:u w:val="single"/>
        </w:rPr>
        <w:t>局域异步通信</w:t>
      </w:r>
      <w:permEnd w:id="433281160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68BEE221" w14:textId="1C0A96D8" w:rsidR="005A6E2E" w:rsidRPr="00C85D8A" w:rsidRDefault="00C85D8A" w:rsidP="004A3A1B">
      <w:pPr>
        <w:pStyle w:val="ae"/>
        <w:spacing w:beforeLines="0" w:before="0" w:afterLines="0" w:after="0" w:line="240" w:lineRule="auto"/>
        <w:ind w:leftChars="-300" w:left="-720" w:rightChars="-300" w:right="-720"/>
        <w:rPr>
          <w:rFonts w:asciiTheme="minorHAnsi" w:eastAsiaTheme="minorEastAsia" w:hAnsiTheme="minorHAnsi"/>
          <w:sz w:val="28"/>
          <w:szCs w:val="28"/>
        </w:rPr>
      </w:pP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>班级：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软工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23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级</w:t>
      </w:r>
      <w:permStart w:id="1025465698" w:edGrp="everyone"/>
      <w:proofErr w:type="gramStart"/>
      <w:r w:rsidR="00DF0D2F">
        <w:rPr>
          <w:rFonts w:asciiTheme="minorHAnsi" w:eastAsiaTheme="minorEastAsia" w:hAnsiTheme="minorHAnsi" w:hint="eastAsia"/>
          <w:sz w:val="28"/>
          <w:szCs w:val="28"/>
          <w:u w:val="single"/>
        </w:rPr>
        <w:t>数媒</w:t>
      </w:r>
      <w:permEnd w:id="1025465698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班</w:t>
      </w:r>
      <w:proofErr w:type="gramEnd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学号：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277418702" w:edGrp="everyone"/>
      <w:r w:rsidR="00DF0D2F">
        <w:rPr>
          <w:rFonts w:asciiTheme="minorHAnsi" w:eastAsiaTheme="minorEastAsia" w:hAnsiTheme="minorHAnsi"/>
          <w:sz w:val="28"/>
          <w:szCs w:val="28"/>
          <w:u w:val="single"/>
        </w:rPr>
        <w:t>37220232203780</w:t>
      </w:r>
      <w:permEnd w:id="277418702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姓名：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1270289717" w:edGrp="everyone"/>
      <w:r w:rsidR="00DF0D2F">
        <w:rPr>
          <w:rFonts w:asciiTheme="minorHAnsi" w:eastAsiaTheme="minorEastAsia" w:hAnsiTheme="minorHAnsi" w:hint="eastAsia"/>
          <w:sz w:val="28"/>
          <w:szCs w:val="28"/>
          <w:u w:val="single"/>
        </w:rPr>
        <w:t>马鑫</w:t>
      </w:r>
      <w:permEnd w:id="1270289717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</w:p>
    <w:p w14:paraId="7DF5EE97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af6"/>
        <w:tblW w:w="7650" w:type="dxa"/>
        <w:jc w:val="center"/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C85D8A" w:rsidRPr="00C85D8A" w14:paraId="0B9F0906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5ECF188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49EDE99C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</w:t>
            </w:r>
          </w:p>
        </w:tc>
        <w:tc>
          <w:tcPr>
            <w:tcW w:w="680" w:type="dxa"/>
            <w:vAlign w:val="center"/>
          </w:tcPr>
          <w:p w14:paraId="4727E05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</w:t>
            </w:r>
          </w:p>
        </w:tc>
        <w:tc>
          <w:tcPr>
            <w:tcW w:w="680" w:type="dxa"/>
            <w:vAlign w:val="center"/>
          </w:tcPr>
          <w:p w14:paraId="5FD614D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3</w:t>
            </w:r>
          </w:p>
        </w:tc>
        <w:tc>
          <w:tcPr>
            <w:tcW w:w="680" w:type="dxa"/>
            <w:vAlign w:val="center"/>
          </w:tcPr>
          <w:p w14:paraId="32EA4E87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4</w:t>
            </w:r>
          </w:p>
        </w:tc>
        <w:tc>
          <w:tcPr>
            <w:tcW w:w="680" w:type="dxa"/>
            <w:vAlign w:val="center"/>
          </w:tcPr>
          <w:p w14:paraId="61D3636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5</w:t>
            </w:r>
          </w:p>
        </w:tc>
        <w:tc>
          <w:tcPr>
            <w:tcW w:w="680" w:type="dxa"/>
            <w:vAlign w:val="center"/>
          </w:tcPr>
          <w:p w14:paraId="0598BEB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6</w:t>
            </w:r>
          </w:p>
        </w:tc>
        <w:tc>
          <w:tcPr>
            <w:tcW w:w="680" w:type="dxa"/>
            <w:vAlign w:val="center"/>
          </w:tcPr>
          <w:p w14:paraId="4FD8F541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7</w:t>
            </w:r>
          </w:p>
        </w:tc>
        <w:tc>
          <w:tcPr>
            <w:tcW w:w="680" w:type="dxa"/>
            <w:vAlign w:val="center"/>
          </w:tcPr>
          <w:p w14:paraId="51458DBD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8</w:t>
            </w:r>
          </w:p>
        </w:tc>
        <w:tc>
          <w:tcPr>
            <w:tcW w:w="680" w:type="dxa"/>
            <w:vAlign w:val="center"/>
          </w:tcPr>
          <w:p w14:paraId="745B5E4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9</w:t>
            </w:r>
          </w:p>
        </w:tc>
        <w:tc>
          <w:tcPr>
            <w:tcW w:w="680" w:type="dxa"/>
            <w:vAlign w:val="center"/>
          </w:tcPr>
          <w:p w14:paraId="703DBD9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10</w:t>
            </w:r>
          </w:p>
        </w:tc>
      </w:tr>
      <w:tr w:rsidR="00DF0D2F" w:rsidRPr="00C85D8A" w14:paraId="24FDA5FE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34764758" w14:textId="77777777" w:rsidR="00DF0D2F" w:rsidRPr="00C85D8A" w:rsidRDefault="00DF0D2F" w:rsidP="00C85D8A">
            <w:pPr>
              <w:jc w:val="center"/>
            </w:pPr>
            <w:permStart w:id="1419400269" w:edGrp="everyone" w:colFirst="1" w:colLast="1"/>
            <w:permStart w:id="1226466142" w:edGrp="everyone" w:colFirst="2" w:colLast="2"/>
            <w:permStart w:id="737617753" w:edGrp="everyone" w:colFirst="3" w:colLast="3"/>
            <w:permStart w:id="804151730" w:edGrp="everyone" w:colFirst="4" w:colLast="4"/>
            <w:permStart w:id="1556480865" w:edGrp="everyone" w:colFirst="5" w:colLast="5"/>
            <w:permStart w:id="476797601" w:edGrp="everyone" w:colFirst="6" w:colLast="6"/>
            <w:permStart w:id="857497423" w:edGrp="everyone" w:colFirst="7" w:colLast="7"/>
            <w:permStart w:id="1440836527" w:edGrp="everyone" w:colFirst="8" w:colLast="8"/>
            <w:permStart w:id="1856068072" w:edGrp="everyone" w:colFirst="9" w:colLast="9"/>
            <w:permStart w:id="2055435214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389BCBAB" w14:textId="77777777" w:rsidR="00DF0D2F" w:rsidRPr="00C85D8A" w:rsidRDefault="00DF0D2F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4BE12AA6" w14:textId="706F854E" w:rsidR="00DF0D2F" w:rsidRPr="00C85D8A" w:rsidRDefault="00DF0D2F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182DFFBE" w14:textId="75647189" w:rsidR="00DF0D2F" w:rsidRPr="00C85D8A" w:rsidRDefault="00AF4B0D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37B8E2E8" w14:textId="296492BA" w:rsidR="00DF0D2F" w:rsidRPr="00C85D8A" w:rsidRDefault="00AF4B0D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4AE5B1AD" w14:textId="4FD59ED0" w:rsidR="00DF0D2F" w:rsidRPr="00C85D8A" w:rsidRDefault="00CD1EF2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68DE1A0E" w14:textId="513A72BE" w:rsidR="00DF0D2F" w:rsidRPr="00C85D8A" w:rsidRDefault="00CD1EF2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2B9A6D9E" w14:textId="4A50D36A" w:rsidR="00DF0D2F" w:rsidRPr="00C85D8A" w:rsidRDefault="00CD1EF2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5E6C1AC4" w14:textId="74461E5F" w:rsidR="00DF0D2F" w:rsidRPr="00C85D8A" w:rsidRDefault="00B3719D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744BBF45" w14:textId="41081454" w:rsidR="00DF0D2F" w:rsidRPr="00C85D8A" w:rsidRDefault="00B3719D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18F5B3C1" w14:textId="6E00B10E" w:rsidR="00DF0D2F" w:rsidRPr="00C85D8A" w:rsidRDefault="00B3719D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</w:tr>
      <w:permEnd w:id="1419400269"/>
      <w:permEnd w:id="1226466142"/>
      <w:permEnd w:id="737617753"/>
      <w:permEnd w:id="804151730"/>
      <w:permEnd w:id="1556480865"/>
      <w:permEnd w:id="476797601"/>
      <w:permEnd w:id="857497423"/>
      <w:permEnd w:id="1440836527"/>
      <w:permEnd w:id="1856068072"/>
      <w:permEnd w:id="2055435214"/>
      <w:tr w:rsidR="00C85D8A" w:rsidRPr="00C85D8A" w14:paraId="3FAE9FA4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01EEEC7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45F1717C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11</w:t>
            </w:r>
          </w:p>
        </w:tc>
        <w:tc>
          <w:tcPr>
            <w:tcW w:w="680" w:type="dxa"/>
            <w:vAlign w:val="center"/>
          </w:tcPr>
          <w:p w14:paraId="5A9B71F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12</w:t>
            </w:r>
          </w:p>
        </w:tc>
        <w:tc>
          <w:tcPr>
            <w:tcW w:w="680" w:type="dxa"/>
            <w:vAlign w:val="center"/>
          </w:tcPr>
          <w:p w14:paraId="18712D37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13</w:t>
            </w:r>
          </w:p>
        </w:tc>
        <w:tc>
          <w:tcPr>
            <w:tcW w:w="680" w:type="dxa"/>
            <w:vAlign w:val="center"/>
          </w:tcPr>
          <w:p w14:paraId="48E047D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14</w:t>
            </w:r>
          </w:p>
        </w:tc>
        <w:tc>
          <w:tcPr>
            <w:tcW w:w="680" w:type="dxa"/>
            <w:vAlign w:val="center"/>
          </w:tcPr>
          <w:p w14:paraId="5F30A0B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15</w:t>
            </w:r>
          </w:p>
        </w:tc>
        <w:tc>
          <w:tcPr>
            <w:tcW w:w="680" w:type="dxa"/>
            <w:vAlign w:val="center"/>
          </w:tcPr>
          <w:p w14:paraId="6791E990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16</w:t>
            </w:r>
          </w:p>
        </w:tc>
        <w:tc>
          <w:tcPr>
            <w:tcW w:w="680" w:type="dxa"/>
            <w:vAlign w:val="center"/>
          </w:tcPr>
          <w:p w14:paraId="63BA20C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17</w:t>
            </w:r>
          </w:p>
        </w:tc>
        <w:tc>
          <w:tcPr>
            <w:tcW w:w="680" w:type="dxa"/>
            <w:vAlign w:val="center"/>
          </w:tcPr>
          <w:p w14:paraId="7688B94D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18</w:t>
            </w:r>
          </w:p>
        </w:tc>
        <w:tc>
          <w:tcPr>
            <w:tcW w:w="680" w:type="dxa"/>
            <w:vAlign w:val="center"/>
          </w:tcPr>
          <w:p w14:paraId="7639A99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19</w:t>
            </w:r>
          </w:p>
        </w:tc>
        <w:tc>
          <w:tcPr>
            <w:tcW w:w="680" w:type="dxa"/>
            <w:vAlign w:val="center"/>
          </w:tcPr>
          <w:p w14:paraId="1D2C185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20</w:t>
            </w:r>
          </w:p>
        </w:tc>
      </w:tr>
      <w:tr w:rsidR="00C85D8A" w:rsidRPr="00C85D8A" w14:paraId="65C3D4F3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292F2ED8" w14:textId="77777777" w:rsidR="00C85D8A" w:rsidRPr="00C85D8A" w:rsidRDefault="00C85D8A" w:rsidP="00C85D8A">
            <w:pPr>
              <w:jc w:val="center"/>
            </w:pPr>
            <w:permStart w:id="972059720" w:edGrp="everyone" w:colFirst="1" w:colLast="1"/>
            <w:permStart w:id="342194587" w:edGrp="everyone" w:colFirst="2" w:colLast="2"/>
            <w:permStart w:id="1086464093" w:edGrp="everyone" w:colFirst="3" w:colLast="3"/>
            <w:permStart w:id="1120535192" w:edGrp="everyone" w:colFirst="4" w:colLast="4"/>
            <w:permStart w:id="2138508728" w:edGrp="everyone" w:colFirst="5" w:colLast="5"/>
            <w:permStart w:id="500845823" w:edGrp="everyone" w:colFirst="6" w:colLast="6"/>
            <w:permStart w:id="575690868" w:edGrp="everyone" w:colFirst="7" w:colLast="7"/>
            <w:permStart w:id="1735394996" w:edGrp="everyone" w:colFirst="8" w:colLast="8"/>
            <w:permStart w:id="2077391105" w:edGrp="everyone" w:colFirst="9" w:colLast="9"/>
            <w:permStart w:id="1605699876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1224ED43" w14:textId="6300D032" w:rsidR="00C85D8A" w:rsidRPr="00C85D8A" w:rsidRDefault="00B3719D" w:rsidP="00C85D8A">
            <w:pPr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680" w:type="dxa"/>
            <w:vAlign w:val="center"/>
          </w:tcPr>
          <w:p w14:paraId="2DAEE02F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28DB316F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7C04384D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48F0DF07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5BA8EF86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7AF9DBAA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5E6D0FDA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19060B38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17E921D6" w14:textId="77777777" w:rsidR="00C85D8A" w:rsidRPr="00C85D8A" w:rsidRDefault="00C85D8A" w:rsidP="00C85D8A">
            <w:pPr>
              <w:jc w:val="center"/>
            </w:pPr>
          </w:p>
        </w:tc>
      </w:tr>
    </w:tbl>
    <w:permEnd w:id="972059720"/>
    <w:permEnd w:id="342194587"/>
    <w:permEnd w:id="1086464093"/>
    <w:permEnd w:id="1120535192"/>
    <w:permEnd w:id="2138508728"/>
    <w:permEnd w:id="500845823"/>
    <w:permEnd w:id="575690868"/>
    <w:permEnd w:id="1735394996"/>
    <w:permEnd w:id="2077391105"/>
    <w:permEnd w:id="1605699876"/>
    <w:p w14:paraId="24CD4FB0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2F6A1963" w14:textId="658E5ED1" w:rsidR="00C85D8A" w:rsidRDefault="00C85D8A" w:rsidP="00C85D8A">
      <w:pPr>
        <w:pStyle w:val="2"/>
        <w:spacing w:before="360" w:after="180"/>
        <w:ind w:left="562" w:hanging="562"/>
      </w:pPr>
      <w:permStart w:id="80634943" w:edGrp="everyone"/>
      <w:r>
        <w:rPr>
          <w:rFonts w:hint="eastAsia"/>
        </w:rPr>
        <w:t>第</w:t>
      </w:r>
      <w:r w:rsidR="00774E88">
        <w:t>11</w:t>
      </w:r>
      <w:r>
        <w:rPr>
          <w:rFonts w:hint="eastAsia"/>
        </w:rPr>
        <w:t>题</w:t>
      </w:r>
    </w:p>
    <w:p w14:paraId="145CB8D1" w14:textId="6FC7DE36" w:rsidR="00C85D8A" w:rsidRDefault="00774E88" w:rsidP="00C85D8A">
      <w:pPr>
        <w:pStyle w:val="a0"/>
      </w:pPr>
      <w:r>
        <w:rPr>
          <w:rFonts w:hint="eastAsia"/>
        </w:rPr>
        <w:t>答：同步传输适合于视频传输；异步传输适合于计算机键盘连接</w:t>
      </w:r>
      <w:r w:rsidR="00C85D8A">
        <w:rPr>
          <w:rFonts w:hint="eastAsia"/>
        </w:rPr>
        <w:t>。</w:t>
      </w:r>
    </w:p>
    <w:p w14:paraId="3210DB97" w14:textId="7BE6870A" w:rsidR="00774E88" w:rsidRDefault="00774E88" w:rsidP="00774E88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t>12</w:t>
      </w:r>
      <w:r>
        <w:rPr>
          <w:rFonts w:hint="eastAsia"/>
        </w:rPr>
        <w:t>题</w:t>
      </w:r>
    </w:p>
    <w:p w14:paraId="4BC4FCCE" w14:textId="67FA7F69" w:rsidR="00774E88" w:rsidRPr="0025514C" w:rsidRDefault="00774E88" w:rsidP="00774E88">
      <w:pPr>
        <w:pStyle w:val="a0"/>
      </w:pPr>
      <w:r>
        <w:rPr>
          <w:rFonts w:hint="eastAsia"/>
        </w:rPr>
        <w:t>答：</w:t>
      </w:r>
      <w:r>
        <w:rPr>
          <w:rFonts w:hint="eastAsia"/>
        </w:rPr>
        <w:t>1</w:t>
      </w:r>
      <w:r>
        <w:t>0000*(7+2)/38400=2.34375s</w:t>
      </w:r>
      <w:r>
        <w:rPr>
          <w:rFonts w:hint="eastAsia"/>
        </w:rPr>
        <w:t>。</w:t>
      </w:r>
    </w:p>
    <w:p w14:paraId="5F235994" w14:textId="4EE87D17" w:rsidR="00774E88" w:rsidRDefault="00774E88" w:rsidP="00774E88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t>13</w:t>
      </w:r>
      <w:r>
        <w:rPr>
          <w:rFonts w:hint="eastAsia"/>
        </w:rPr>
        <w:t>题</w:t>
      </w:r>
    </w:p>
    <w:p w14:paraId="4403908E" w14:textId="77777777" w:rsidR="00D41B05" w:rsidRDefault="00774E88" w:rsidP="00774E88">
      <w:pPr>
        <w:pStyle w:val="a0"/>
      </w:pPr>
      <w:r>
        <w:rPr>
          <w:rFonts w:hint="eastAsia"/>
        </w:rPr>
        <w:t>答：（</w:t>
      </w:r>
      <w:r>
        <w:rPr>
          <w:rFonts w:hint="eastAsia"/>
        </w:rPr>
        <w:t>1</w:t>
      </w:r>
      <w:r>
        <w:rPr>
          <w:rFonts w:hint="eastAsia"/>
        </w:rPr>
        <w:t>）机械特征：</w:t>
      </w:r>
      <w:r>
        <w:rPr>
          <w:rFonts w:hint="eastAsia"/>
        </w:rPr>
        <w:t>D</w:t>
      </w:r>
      <w:r>
        <w:rPr>
          <w:rFonts w:hint="eastAsia"/>
        </w:rPr>
        <w:t>型插头座</w:t>
      </w:r>
      <w:r w:rsidR="00D41B05">
        <w:rPr>
          <w:rFonts w:hint="eastAsia"/>
        </w:rPr>
        <w:t>，标准严格规定了每个针脚的用途，如发送，</w:t>
      </w:r>
      <w:r w:rsidR="00D41B05">
        <w:rPr>
          <w:rFonts w:hint="eastAsia"/>
        </w:rPr>
        <w:lastRenderedPageBreak/>
        <w:t>接收，地等；</w:t>
      </w:r>
    </w:p>
    <w:p w14:paraId="3D9B3EF3" w14:textId="77777777" w:rsidR="00D41B05" w:rsidRDefault="00D41B05" w:rsidP="00774E88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）电气特征：连线长度小于</w:t>
      </w:r>
      <w:r>
        <w:rPr>
          <w:rFonts w:hint="eastAsia"/>
        </w:rPr>
        <w:t>5</w:t>
      </w:r>
      <w:r>
        <w:t>0</w:t>
      </w:r>
      <w:r>
        <w:rPr>
          <w:rFonts w:hint="eastAsia"/>
        </w:rPr>
        <w:t>feet</w:t>
      </w:r>
      <w:r>
        <w:rPr>
          <w:rFonts w:hint="eastAsia"/>
        </w:rPr>
        <w:t>，电压范围</w:t>
      </w:r>
      <w:r>
        <w:rPr>
          <w:rFonts w:hint="eastAsia"/>
        </w:rPr>
        <w:t>-</w:t>
      </w:r>
      <w:r>
        <w:t>15</w:t>
      </w:r>
      <w:r>
        <w:rPr>
          <w:rFonts w:hint="eastAsia"/>
        </w:rPr>
        <w:t>V</w:t>
      </w:r>
      <w:r>
        <w:t>~+15</w:t>
      </w:r>
      <w:r>
        <w:rPr>
          <w:rFonts w:hint="eastAsia"/>
        </w:rPr>
        <w:t>V</w:t>
      </w:r>
      <w:r>
        <w:rPr>
          <w:rFonts w:hint="eastAsia"/>
        </w:rPr>
        <w:t>，线路编码负电压表示</w:t>
      </w:r>
      <w:r>
        <w:rPr>
          <w:rFonts w:hint="eastAsia"/>
        </w:rPr>
        <w:t>1</w:t>
      </w:r>
      <w:r>
        <w:rPr>
          <w:rFonts w:hint="eastAsia"/>
        </w:rPr>
        <w:t>，正电压表示</w:t>
      </w:r>
      <w:r>
        <w:rPr>
          <w:rFonts w:hint="eastAsia"/>
        </w:rPr>
        <w:t>0</w:t>
      </w:r>
      <w:r>
        <w:rPr>
          <w:rFonts w:hint="eastAsia"/>
        </w:rPr>
        <w:t>；</w:t>
      </w:r>
    </w:p>
    <w:p w14:paraId="0BD79D0C" w14:textId="77777777" w:rsidR="00D41B05" w:rsidRDefault="00D41B05" w:rsidP="00774E88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）功能特征：规定了每条信号线的功能，可将信号线分为四类：数据线、控制线、定时线、地线；</w:t>
      </w:r>
    </w:p>
    <w:p w14:paraId="6A306E6F" w14:textId="1A5324D1" w:rsidR="00774E88" w:rsidRPr="0025514C" w:rsidRDefault="00D41B05" w:rsidP="00774E88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）过程特征：以字符为单位传输，每个字符</w:t>
      </w:r>
      <w:r>
        <w:rPr>
          <w:rFonts w:hint="eastAsia"/>
        </w:rPr>
        <w:t>7</w:t>
      </w:r>
      <w:r>
        <w:rPr>
          <w:rFonts w:hint="eastAsia"/>
        </w:rPr>
        <w:t>个</w:t>
      </w:r>
      <w:r>
        <w:rPr>
          <w:rFonts w:hint="eastAsia"/>
        </w:rPr>
        <w:t>bit</w:t>
      </w:r>
      <w:r>
        <w:rPr>
          <w:rFonts w:hint="eastAsia"/>
        </w:rPr>
        <w:t>表示，另加</w:t>
      </w:r>
      <w:r>
        <w:rPr>
          <w:rFonts w:hint="eastAsia"/>
        </w:rPr>
        <w:t>1</w:t>
      </w:r>
      <w:r>
        <w:rPr>
          <w:rFonts w:hint="eastAsia"/>
        </w:rPr>
        <w:t>个起始位，</w:t>
      </w:r>
      <w:r>
        <w:rPr>
          <w:rFonts w:hint="eastAsia"/>
        </w:rPr>
        <w:t>1</w:t>
      </w:r>
      <w:r>
        <w:rPr>
          <w:rFonts w:hint="eastAsia"/>
        </w:rPr>
        <w:t>个停止位</w:t>
      </w:r>
      <w:r w:rsidR="00774E88">
        <w:rPr>
          <w:rFonts w:hint="eastAsia"/>
        </w:rPr>
        <w:t>。</w:t>
      </w:r>
    </w:p>
    <w:p w14:paraId="5F099933" w14:textId="5813A5AF" w:rsidR="00774E88" w:rsidRDefault="00774E88" w:rsidP="00774E88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 w:rsidR="00D41B05">
        <w:t>14</w:t>
      </w:r>
      <w:r>
        <w:rPr>
          <w:rFonts w:hint="eastAsia"/>
        </w:rPr>
        <w:t>题</w:t>
      </w:r>
    </w:p>
    <w:p w14:paraId="23AED3C4" w14:textId="77777777" w:rsidR="00D46D31" w:rsidRDefault="00D41B05" w:rsidP="00774E88">
      <w:pPr>
        <w:pStyle w:val="a0"/>
      </w:pPr>
      <w:r>
        <w:rPr>
          <w:rFonts w:hint="eastAsia"/>
        </w:rPr>
        <w:t>答：</w:t>
      </w:r>
    </w:p>
    <w:p w14:paraId="0E47238E" w14:textId="04FEDD0D" w:rsidR="00774E88" w:rsidRPr="0025514C" w:rsidRDefault="00D46D31" w:rsidP="00774E88">
      <w:pPr>
        <w:pStyle w:val="a0"/>
      </w:pPr>
      <w:r>
        <w:rPr>
          <w:rFonts w:hint="eastAsia"/>
          <w:noProof/>
        </w:rPr>
        <w:drawing>
          <wp:inline distT="0" distB="0" distL="0" distR="0" wp14:anchorId="2E4CDB4A" wp14:editId="1E4C0611">
            <wp:extent cx="5273040" cy="1737360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BB2E2" w14:textId="3754ABB5" w:rsidR="00774E88" w:rsidRDefault="00774E88" w:rsidP="00774E88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 w:rsidR="00D46D31">
        <w:t>15</w:t>
      </w:r>
      <w:r>
        <w:rPr>
          <w:rFonts w:hint="eastAsia"/>
        </w:rPr>
        <w:t>题</w:t>
      </w:r>
    </w:p>
    <w:p w14:paraId="597A800F" w14:textId="6515946E" w:rsidR="00774E88" w:rsidRPr="0025514C" w:rsidRDefault="00D46D31" w:rsidP="00774E88">
      <w:pPr>
        <w:pStyle w:val="a0"/>
        <w:rPr>
          <w:rFonts w:hint="eastAsia"/>
        </w:rPr>
      </w:pPr>
      <w:r>
        <w:rPr>
          <w:rFonts w:hint="eastAsia"/>
        </w:rPr>
        <w:t>答：正确</w:t>
      </w:r>
      <w:r w:rsidR="00774E88">
        <w:rPr>
          <w:rFonts w:hint="eastAsia"/>
        </w:rPr>
        <w:t>。</w:t>
      </w:r>
      <w:r>
        <w:rPr>
          <w:rFonts w:hint="eastAsia"/>
        </w:rPr>
        <w:t>由于需要传输</w:t>
      </w:r>
      <w:r>
        <w:rPr>
          <w:rFonts w:hint="eastAsia"/>
        </w:rPr>
        <w:t>2</w:t>
      </w:r>
      <w:r>
        <w:rPr>
          <w:rFonts w:hint="eastAsia"/>
        </w:rPr>
        <w:t>个停止位，就需要多传输</w:t>
      </w:r>
      <w:r>
        <w:rPr>
          <w:rFonts w:hint="eastAsia"/>
        </w:rPr>
        <w:t>1</w:t>
      </w:r>
      <w:r>
        <w:rPr>
          <w:rFonts w:hint="eastAsia"/>
        </w:rPr>
        <w:t>位的开销，会导致数据传输速率下降。</w:t>
      </w:r>
    </w:p>
    <w:p w14:paraId="1ADDB134" w14:textId="77777777" w:rsidR="00774E88" w:rsidRPr="00774E88" w:rsidRDefault="00774E88" w:rsidP="00C85D8A">
      <w:pPr>
        <w:pStyle w:val="a0"/>
        <w:rPr>
          <w:rFonts w:hint="eastAsia"/>
        </w:rPr>
      </w:pPr>
    </w:p>
    <w:permEnd w:id="80634943"/>
    <w:p w14:paraId="442AF933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lastRenderedPageBreak/>
        <w:t>三、编程题</w:t>
      </w:r>
    </w:p>
    <w:p w14:paraId="3FA6FA1C" w14:textId="55374338" w:rsidR="00C85D8A" w:rsidRPr="000A6C1A" w:rsidRDefault="00C85D8A" w:rsidP="00C85D8A">
      <w:pPr>
        <w:pStyle w:val="a0"/>
      </w:pPr>
      <w:r>
        <w:rPr>
          <w:rFonts w:hint="eastAsia"/>
        </w:rPr>
        <w:t>代码上传于：</w:t>
      </w:r>
      <w:permStart w:id="415763693" w:edGrp="everyone"/>
      <w:r w:rsidR="00007E53" w:rsidRPr="00007E53">
        <w:t>https://gitee.com/koshistar/computer-network/tree/master/</w:t>
      </w:r>
      <w:r w:rsidR="00007E53" w:rsidRPr="00007E53">
        <w:rPr>
          <w:rFonts w:hint="eastAsia"/>
        </w:rPr>
        <w:t>作业</w:t>
      </w:r>
      <w:r w:rsidR="00007E53" w:rsidRPr="00007E53">
        <w:rPr>
          <w:rFonts w:hint="eastAsia"/>
        </w:rPr>
        <w:t>2_</w:t>
      </w:r>
      <w:r w:rsidR="00007E53" w:rsidRPr="00007E53">
        <w:rPr>
          <w:rFonts w:hint="eastAsia"/>
        </w:rPr>
        <w:t>异域异步通信</w:t>
      </w:r>
      <w:permEnd w:id="415763693"/>
      <w:r>
        <w:rPr>
          <w:rFonts w:hint="eastAsia"/>
        </w:rPr>
        <w:t>。</w:t>
      </w:r>
      <w:permStart w:id="1796367482" w:edGrp="everyone"/>
    </w:p>
    <w:permEnd w:id="1796367482"/>
    <w:p w14:paraId="03D5E32F" w14:textId="77777777" w:rsidR="00F55304" w:rsidRPr="00914C65" w:rsidRDefault="00F55304" w:rsidP="00914C65"/>
    <w:sectPr w:rsidR="00F55304" w:rsidRPr="00914C65" w:rsidSect="00C85D8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296B8" w14:textId="77777777" w:rsidR="00FA5B16" w:rsidRDefault="00FA5B16" w:rsidP="00B65163">
      <w:r>
        <w:separator/>
      </w:r>
    </w:p>
  </w:endnote>
  <w:endnote w:type="continuationSeparator" w:id="0">
    <w:p w14:paraId="7BF3FD10" w14:textId="77777777" w:rsidR="00FA5B16" w:rsidRDefault="00FA5B16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charset w:val="86"/>
    <w:family w:val="auto"/>
    <w:pitch w:val="variable"/>
    <w:sig w:usb0="A00002BF" w:usb1="38CF7CFA" w:usb2="00000016" w:usb3="00000000" w:csb0="00040001" w:csb1="00000000"/>
  </w:font>
  <w:font w:name="方正公文楷体"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C23F4" w14:textId="77777777" w:rsidR="00841B6D" w:rsidRDefault="00841B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03A16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DE3F4" w14:textId="77777777" w:rsidR="00841B6D" w:rsidRDefault="00841B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922AC" w14:textId="77777777" w:rsidR="00FA5B16" w:rsidRDefault="00FA5B16" w:rsidP="00B65163">
      <w:r>
        <w:separator/>
      </w:r>
    </w:p>
  </w:footnote>
  <w:footnote w:type="continuationSeparator" w:id="0">
    <w:p w14:paraId="5971E72A" w14:textId="77777777" w:rsidR="00FA5B16" w:rsidRDefault="00FA5B16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0CF31" w14:textId="77777777" w:rsidR="009851B4" w:rsidRDefault="00FA5B16">
    <w:pPr>
      <w:pStyle w:val="a4"/>
    </w:pPr>
    <w:r>
      <w:rPr>
        <w:noProof/>
      </w:rPr>
      <w:pict w14:anchorId="530EFD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2050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E59F3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2BE4BD" wp14:editId="0BF2E7C7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9600321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2BE4B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" filled="f" stroked="f" strokeweight=".5pt">
              <v:textbox>
                <w:txbxContent>
                  <w:p w14:paraId="79600321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0B26ADB" wp14:editId="57B9FCF5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6C3692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B26ADB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" filled="f" stroked="f" strokeweight=".5pt">
              <v:textbox>
                <w:txbxContent>
                  <w:p w14:paraId="056C3692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152A1757" wp14:editId="0ACE2127">
          <wp:extent cx="7562123" cy="1982419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6599F" w14:textId="77777777" w:rsidR="009851B4" w:rsidRDefault="00FA5B16">
    <w:pPr>
      <w:pStyle w:val="a4"/>
    </w:pPr>
    <w:r>
      <w:rPr>
        <w:noProof/>
      </w:rPr>
      <w:pict w14:anchorId="20DA7F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2049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8"/>
  </w:num>
  <w:num w:numId="2">
    <w:abstractNumId w:val="10"/>
  </w:num>
  <w:num w:numId="3">
    <w:abstractNumId w:val="5"/>
  </w:num>
  <w:num w:numId="4">
    <w:abstractNumId w:val="2"/>
  </w:num>
  <w:num w:numId="5">
    <w:abstractNumId w:val="3"/>
  </w:num>
  <w:num w:numId="6">
    <w:abstractNumId w:val="7"/>
  </w:num>
  <w:num w:numId="7">
    <w:abstractNumId w:val="1"/>
  </w:num>
  <w:num w:numId="8">
    <w:abstractNumId w:val="0"/>
  </w:num>
  <w:num w:numId="9">
    <w:abstractNumId w:val="9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D2F"/>
    <w:rsid w:val="00007E53"/>
    <w:rsid w:val="00027EC4"/>
    <w:rsid w:val="0004581E"/>
    <w:rsid w:val="0007526B"/>
    <w:rsid w:val="000A0703"/>
    <w:rsid w:val="000E5427"/>
    <w:rsid w:val="00144897"/>
    <w:rsid w:val="00172F78"/>
    <w:rsid w:val="001E3AE3"/>
    <w:rsid w:val="003219C5"/>
    <w:rsid w:val="00373EA5"/>
    <w:rsid w:val="003A2804"/>
    <w:rsid w:val="003A3FD4"/>
    <w:rsid w:val="003B1A3A"/>
    <w:rsid w:val="00463A8C"/>
    <w:rsid w:val="004A3A1B"/>
    <w:rsid w:val="00536E1A"/>
    <w:rsid w:val="00556EED"/>
    <w:rsid w:val="0057466E"/>
    <w:rsid w:val="005A1469"/>
    <w:rsid w:val="005A6E2E"/>
    <w:rsid w:val="00643C85"/>
    <w:rsid w:val="00652A6D"/>
    <w:rsid w:val="006855EE"/>
    <w:rsid w:val="00743B9C"/>
    <w:rsid w:val="00761521"/>
    <w:rsid w:val="00774E88"/>
    <w:rsid w:val="00841B6D"/>
    <w:rsid w:val="008972A2"/>
    <w:rsid w:val="008A454D"/>
    <w:rsid w:val="00914C65"/>
    <w:rsid w:val="009262BB"/>
    <w:rsid w:val="009311C4"/>
    <w:rsid w:val="009851B4"/>
    <w:rsid w:val="009C4500"/>
    <w:rsid w:val="00A30A96"/>
    <w:rsid w:val="00A31109"/>
    <w:rsid w:val="00A7454F"/>
    <w:rsid w:val="00AB3660"/>
    <w:rsid w:val="00AB78A4"/>
    <w:rsid w:val="00AC01F7"/>
    <w:rsid w:val="00AF4B0D"/>
    <w:rsid w:val="00AF50C8"/>
    <w:rsid w:val="00B3719D"/>
    <w:rsid w:val="00B517CA"/>
    <w:rsid w:val="00B65163"/>
    <w:rsid w:val="00B65504"/>
    <w:rsid w:val="00C85D8A"/>
    <w:rsid w:val="00CD1EF2"/>
    <w:rsid w:val="00D056BF"/>
    <w:rsid w:val="00D26425"/>
    <w:rsid w:val="00D37C0D"/>
    <w:rsid w:val="00D41B05"/>
    <w:rsid w:val="00D46D31"/>
    <w:rsid w:val="00D91F73"/>
    <w:rsid w:val="00DA5F1C"/>
    <w:rsid w:val="00DC1CE4"/>
    <w:rsid w:val="00DF0D2F"/>
    <w:rsid w:val="00E1396A"/>
    <w:rsid w:val="00E80092"/>
    <w:rsid w:val="00F32737"/>
    <w:rsid w:val="00F374CC"/>
    <w:rsid w:val="00F55304"/>
    <w:rsid w:val="00FA5B16"/>
    <w:rsid w:val="00F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161C66BE"/>
  <w15:chartTrackingRefBased/>
  <w15:docId w15:val="{A454A0F7-7399-4611-A370-72F651DB9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414;&#22823;\&#35745;&#31639;&#26426;&#32593;&#32476;\&#20316;&#19994;2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76958-4933-4BD4-8F79-83CEC6C9C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作业2.dotx</Template>
  <TotalTime>209</TotalTime>
  <Pages>3</Pages>
  <Words>85</Words>
  <Characters>488</Characters>
  <Application>Microsoft Office Word</Application>
  <DocSecurity>8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lenovo</dc:creator>
  <cp:keywords/>
  <dc:description/>
  <cp:lastModifiedBy>xin ma</cp:lastModifiedBy>
  <cp:revision>1</cp:revision>
  <cp:lastPrinted>2025-09-13T10:23:00Z</cp:lastPrinted>
  <dcterms:created xsi:type="dcterms:W3CDTF">2025-09-13T06:55:00Z</dcterms:created>
  <dcterms:modified xsi:type="dcterms:W3CDTF">2025-09-13T10:24:00Z</dcterms:modified>
</cp:coreProperties>
</file>
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A9B69">
      <w:pPr>
        <w:pStyle w:val="86"/>
      </w:pPr>
    </w:p>
    <w:p w14:paraId="0572092F">
      <w:pPr>
        <w:jc w:val="center"/>
      </w:pPr>
      <w:r>
        <w:drawing>
          <wp:inline distT="0" distB="0" distL="0" distR="0">
            <wp:extent cx="2442210" cy="667385"/>
            <wp:effectExtent l="0" t="0" r="2159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6455">
      <w:pPr>
        <w:jc w:val="center"/>
      </w:pPr>
    </w:p>
    <w:p w14:paraId="544B115C">
      <w:pPr>
        <w:jc w:val="center"/>
      </w:pPr>
    </w:p>
    <w:p w14:paraId="349A53FF">
      <w:pPr>
        <w:jc w:val="center"/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5BDC">
      <w:pPr>
        <w:pStyle w:val="66"/>
        <w:jc w:val="center"/>
      </w:pPr>
      <w:r>
        <w:rPr>
          <w:rFonts w:ascii="宋体" w:hAnsi="宋体" w:eastAsia="宋体"/>
          <w:b/>
          <w:sz w:val="32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rFonts w:hint="default" w:eastAsia="微软雅黑"/>
          <w:sz w:val="28"/>
          <w:szCs w:val="28"/>
          <w:lang w:val="en-US" w:eastAsia="zh-CN"/>
        </w:rPr>
      </w:pPr>
      <w:r>
        <w:t>作业</w:t>
      </w:r>
      <w:r>
        <w:rPr>
          <w:rFonts w:hint="eastAsia"/>
          <w:lang w:val="en-US" w:eastAsia="zh-CN"/>
        </w:rPr>
        <w:t>七</w:t>
      </w:r>
      <w:r>
        <w:t xml:space="preserve"> 实验报告</w:t>
      </w:r>
    </w:p>
    <w:p w14:paraId="46229AE9">
      <w:pPr>
        <w:tabs>
          <w:tab w:val="left" w:pos="7230"/>
        </w:tabs>
        <w:spacing w:before="120" w:after="120" w:line="360" w:lineRule="auto"/>
        <w:ind w:firstLine="886" w:firstLineChars="443"/>
        <w:rPr>
          <w:rFonts w:hint="default" w:ascii="宋体" w:hAnsi="宋体" w:eastAsia="微软雅黑"/>
          <w:b/>
          <w:sz w:val="24"/>
          <w:szCs w:val="24"/>
          <w:lang w:val="en-US" w:eastAsia="zh-CN"/>
        </w:rPr>
      </w:pPr>
      <w:r>
        <w:t xml:space="preserve">实验题目    </w:t>
      </w:r>
      <w:r>
        <w:rPr>
          <w:rFonts w:eastAsia="宋体"/>
          <w:sz w:val="26"/>
        </w:rPr>
        <w:t>医学多模态模型前端展示与交互问答</w:t>
      </w:r>
    </w:p>
    <w:p w14:paraId="3D4DC45B">
      <w:pPr>
        <w:tabs>
          <w:tab w:val="left" w:pos="7230"/>
        </w:tabs>
        <w:spacing w:before="120" w:after="120" w:line="360" w:lineRule="auto"/>
        <w:ind w:firstLine="886" w:firstLineChars="443"/>
        <w:rPr>
          <w:rFonts w:ascii="宋体" w:hAnsi="宋体"/>
          <w:b/>
          <w:sz w:val="24"/>
          <w:szCs w:val="24"/>
        </w:rPr>
      </w:pPr>
      <w:r>
        <w:t>组    员    学号 姓名</w:t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abs>
          <w:tab w:val="left" w:pos="7230"/>
        </w:tabs>
        <w:spacing w:before="120" w:after="120" w:line="360" w:lineRule="auto"/>
        <w:ind w:firstLine="1064" w:firstLineChars="443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</w:t>
      </w:r>
    </w:p>
    <w:p w14:paraId="46DF005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 实验介绍</w:t>
      </w:r>
    </w:p>
    <w:p w14:paraId="5337F65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本报告为课堂实验报告，重点不是写复杂分析，而是说明本组如何美化前端、如何接入自己的模型和评测结果，以及是否能顺利完成演示。请用简洁文字和关键截图证明系统已经跑通。</w:t>
      </w:r>
    </w:p>
    <w:p w14:paraId="46DA3247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提交内容</w:t>
      </w:r>
    </w:p>
    <w:p w14:paraId="7FD5032B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本实验报告 PDF。</w:t>
      </w:r>
    </w:p>
    <w:p w14:paraId="6EDA03C4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前端运行截图：至少包含“指标总览页”“样本浏览页”“交互问答页”。</w:t>
      </w:r>
    </w:p>
    <w:p w14:paraId="5C043434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美化后界面截图：能体现本组做过界面优化。</w:t>
      </w:r>
    </w:p>
    <w:p w14:paraId="634D151C">
      <w:pPr>
        <w:pStyle w:val="2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如已接入真实模型，请附模型回答截图；如暂用演示模式，请说明预留接口和替换位置。</w:t>
      </w:r>
    </w:p>
    <w:p w14:paraId="660DEF84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评分标准（100 分）</w:t>
      </w:r>
    </w:p>
    <w:tbl>
      <w:tblPr>
        <w:tblStyle w:val="9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375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1DCD6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评分项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6EA8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要求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9E72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分值</w:t>
            </w:r>
          </w:p>
        </w:tc>
      </w:tr>
      <w:tr w14:paraId="7218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16ED9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前端界面美化</w:t>
            </w:r>
          </w:p>
        </w:tc>
        <w:tc>
          <w:tcPr>
            <w:tcW w:w="3135" w:type="dxa"/>
            <w:vAlign w:val="center"/>
          </w:tcPr>
          <w:p w14:paraId="1878A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布局清晰，配色、卡片、图表、按钮、提示信息等有明显优化，不只是原始模板。</w:t>
            </w:r>
          </w:p>
        </w:tc>
        <w:tc>
          <w:tcPr>
            <w:tcW w:w="3135" w:type="dxa"/>
            <w:vAlign w:val="center"/>
          </w:tcPr>
          <w:p w14:paraId="61037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  <w:lang w:val="en-US" w:eastAsia="zh-CN"/>
              </w:rPr>
              <w:t>30</w:t>
            </w:r>
          </w:p>
        </w:tc>
      </w:tr>
      <w:tr w14:paraId="7F07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31A5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接入自己的结果</w:t>
            </w:r>
          </w:p>
        </w:tc>
        <w:tc>
          <w:tcPr>
            <w:tcW w:w="3135" w:type="dxa"/>
            <w:vAlign w:val="center"/>
          </w:tcPr>
          <w:p w14:paraId="2F3B9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能够读取并展示本组 metrics / predictions 等评测结果，路径和字段说明清楚。</w:t>
            </w:r>
          </w:p>
        </w:tc>
        <w:tc>
          <w:tcPr>
            <w:tcW w:w="3135" w:type="dxa"/>
            <w:vAlign w:val="center"/>
          </w:tcPr>
          <w:p w14:paraId="3002D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25</w:t>
            </w:r>
          </w:p>
        </w:tc>
      </w:tr>
      <w:tr w14:paraId="171D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FCDB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接入或预留模型</w:t>
            </w:r>
          </w:p>
        </w:tc>
        <w:tc>
          <w:tcPr>
            <w:tcW w:w="3135" w:type="dxa"/>
            <w:vAlign w:val="center"/>
          </w:tcPr>
          <w:p w14:paraId="246A4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能够调用本组模型完成问答，或清楚说明模型接口预留位置及后续替换方式。</w:t>
            </w:r>
          </w:p>
        </w:tc>
        <w:tc>
          <w:tcPr>
            <w:tcW w:w="3135" w:type="dxa"/>
            <w:vAlign w:val="center"/>
          </w:tcPr>
          <w:p w14:paraId="04766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  <w:lang w:val="en-US" w:eastAsia="zh-CN"/>
              </w:rPr>
              <w:t>30</w:t>
            </w:r>
          </w:p>
        </w:tc>
      </w:tr>
      <w:tr w14:paraId="3757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8F94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演示与截图</w:t>
            </w:r>
          </w:p>
        </w:tc>
        <w:tc>
          <w:tcPr>
            <w:tcW w:w="3135" w:type="dxa"/>
            <w:vAlign w:val="center"/>
          </w:tcPr>
          <w:p w14:paraId="25732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系统能顺利运行，截图完整，能展示主要交互流程。</w:t>
            </w:r>
          </w:p>
        </w:tc>
        <w:tc>
          <w:tcPr>
            <w:tcW w:w="3135" w:type="dxa"/>
            <w:vAlign w:val="center"/>
          </w:tcPr>
          <w:p w14:paraId="0D7EB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/>
              <w:autoSpaceDE/>
              <w:autoSpaceDN/>
              <w:bidi w:val="0"/>
              <w:adjustRightInd w:val="0"/>
              <w:snapToGrid w:val="0"/>
              <w:ind w:left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9"/>
              </w:rPr>
              <w:t>15</w:t>
            </w:r>
          </w:p>
        </w:tc>
      </w:tr>
    </w:tbl>
    <w:p w14:paraId="5DF1395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0CB3B5F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2 </w:t>
      </w:r>
      <w:r>
        <w:rPr>
          <w:rFonts w:hint="default" w:ascii="Times New Roman" w:hAnsi="Times New Roman" w:eastAsia="宋体" w:cs="Times New Roman"/>
        </w:rPr>
        <w:t>实验目标</w:t>
      </w:r>
    </w:p>
    <w:p w14:paraId="5A42D10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请用 3—5 句话说明本组本次实验完成了什么。重点写清楚：前端做了哪些页面；是否接入了自己的评测结果；是否接入了自己的模型；界面做了哪些美化。</w:t>
      </w:r>
    </w:p>
    <w:p w14:paraId="1CA51AD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填写区域：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C24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26D9B30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3E0132E2">
      <w:pPr>
        <w:pStyle w:val="3"/>
        <w:rPr>
          <w:rFonts w:hint="default" w:ascii="Times New Roman" w:hAnsi="Times New Roman" w:eastAsia="宋体" w:cs="Times New Roman"/>
        </w:rPr>
      </w:pPr>
    </w:p>
    <w:p w14:paraId="2BC77F9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3 </w:t>
      </w:r>
      <w:r>
        <w:rPr>
          <w:rFonts w:hint="default" w:ascii="Times New Roman" w:hAnsi="Times New Roman" w:eastAsia="宋体" w:cs="Times New Roman"/>
        </w:rPr>
        <w:t>前端界面美化说明</w:t>
      </w:r>
    </w:p>
    <w:p w14:paraId="2C5FE70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请说明本组对前端界面做了哪些美化或交互优化。可以包括但不限于：页面布局、主题色、字体、指标卡片、图表样式、侧边栏导航、筛选控件、错误提示、医学安全提示等。</w:t>
      </w:r>
    </w:p>
    <w:p w14:paraId="619D4F0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填写区域：建议列 3—6 条修改点。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D548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0CA574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431D01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请粘贴美化后的前端截图。</w:t>
      </w:r>
    </w:p>
    <w:p w14:paraId="73459B1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截图区域：前端首页/指标总览页/整体布局截图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621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4F77F97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39F752A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B3BCA0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4 </w:t>
      </w:r>
      <w:r>
        <w:rPr>
          <w:rFonts w:hint="default" w:ascii="Times New Roman" w:hAnsi="Times New Roman" w:eastAsia="宋体" w:cs="Times New Roman"/>
        </w:rPr>
        <w:t>接入自己的评测结果</w:t>
      </w:r>
    </w:p>
    <w:p w14:paraId="0C8A06D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请说明本组使用了哪些评测结果文件，例如 metrics_summary.json、predictions_base.jsonl、predictions_sft.jsonl 等。说明文件路径、展示字段，以及前端中对应的页面。</w:t>
      </w:r>
    </w:p>
    <w:p w14:paraId="5089059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填写区域：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7BF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30D4875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3C7310E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请粘贴指标展示和样本浏览截图。</w:t>
      </w:r>
    </w:p>
    <w:p w14:paraId="2EA4D10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截图区域 1：模型指标总览页</w:t>
      </w:r>
    </w:p>
    <w:tbl>
      <w:tblPr>
        <w:tblStyle w:val="91"/>
        <w:tblW w:w="94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0"/>
      </w:tblGrid>
      <w:tr w14:paraId="5EFC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9" w:hRule="atLeast"/>
        </w:trPr>
        <w:tc>
          <w:tcPr>
            <w:tcW w:w="9420" w:type="dxa"/>
            <w:shd w:val="clear" w:color="auto" w:fill="F7F7F7"/>
          </w:tcPr>
          <w:p w14:paraId="6F85BA3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4B4F239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截图区域 2：预测样本浏览页 / 错误样本筛选页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2A26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5FF8281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61BE9BDD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br w:type="page"/>
      </w:r>
    </w:p>
    <w:p w14:paraId="3138B93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5 </w:t>
      </w:r>
      <w:r>
        <w:rPr>
          <w:rFonts w:hint="default" w:ascii="Times New Roman" w:hAnsi="Times New Roman" w:eastAsia="宋体" w:cs="Times New Roman"/>
        </w:rPr>
        <w:t>接入自己的模型或预留模型接口</w:t>
      </w:r>
    </w:p>
    <w:p w14:paraId="292DB9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请说明本组是否已经接入自己的模型。如果已经接入，请写明模型版本、adapter 路径或接口调用方式；如果暂未接入，请说明代码中预留的函数或接口位置，以及后续如何替换为真实模型。</w:t>
      </w:r>
    </w:p>
    <w:p w14:paraId="1A6A78D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填写区域：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948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73EF15D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079118B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请粘贴交互问答演示截图。要求截图中能看到图片输入、问题输入和模型回答。</w:t>
      </w:r>
    </w:p>
    <w:p w14:paraId="70746EF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截图区域：交互问答页面</w:t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EA30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7F7F7"/>
          </w:tcPr>
          <w:p w14:paraId="585DCBE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</w:rPr>
              <w:br w:type="textWrapping"/>
            </w:r>
          </w:p>
        </w:tc>
      </w:tr>
    </w:tbl>
    <w:p w14:paraId="035168D5">
      <w:pPr>
        <w:ind w:left="0" w:leftChars="0" w:firstLine="0" w:firstLineChars="0"/>
        <w:rPr>
          <w:rFonts w:hint="default" w:ascii="Times New Roman" w:hAnsi="Times New Roman" w:eastAsia="宋体" w:cs="Times New Roman"/>
        </w:rPr>
      </w:pPr>
    </w:p>
    <w:p w14:paraId="30FAD2F2">
      <w:pPr>
        <w:ind w:left="0" w:leftChars="0" w:firstLine="0" w:firstLineChars="0"/>
        <w:rPr>
          <w:rFonts w:hint="default" w:ascii="Times New Roman" w:hAnsi="Times New Roman" w:eastAsia="宋体" w:cs="Times New Roman"/>
        </w:rPr>
      </w:pPr>
    </w:p>
    <w:p w14:paraId="6BCF817B">
      <w:pPr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1134" w:right="0"/>
        <w:jc w:val="left"/>
        <w:rPr>
          <w:rFonts w:hint="eastAsia" w:ascii="微软雅黑" w:hAnsi="微软雅黑" w:eastAsia="微软雅黑" w:cs="微软雅黑"/>
          <w:b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napToGrid/>
          <w:color w:val="FF0000"/>
          <w:kern w:val="0"/>
          <w:sz w:val="24"/>
          <w:szCs w:val="24"/>
          <w:lang w:val="en-US" w:eastAsia="zh-CN" w:bidi="ar"/>
        </w:rPr>
        <w:t>注意：本次实验</w:t>
      </w:r>
      <w:r>
        <w:rPr>
          <w:rFonts w:hint="eastAsia" w:cs="微软雅黑"/>
          <w:b/>
          <w:bCs w:val="0"/>
          <w:snapToGrid/>
          <w:color w:val="FF0000"/>
          <w:kern w:val="0"/>
          <w:sz w:val="24"/>
          <w:szCs w:val="24"/>
          <w:lang w:val="en-US" w:eastAsia="zh-CN" w:bidi="ar"/>
        </w:rPr>
        <w:t>6</w:t>
      </w:r>
      <w:r>
        <w:rPr>
          <w:rFonts w:hint="eastAsia" w:ascii="微软雅黑" w:hAnsi="微软雅黑" w:eastAsia="微软雅黑" w:cs="微软雅黑"/>
          <w:b/>
          <w:bCs w:val="0"/>
          <w:snapToGrid/>
          <w:color w:val="FF0000"/>
          <w:kern w:val="0"/>
          <w:sz w:val="24"/>
          <w:szCs w:val="24"/>
          <w:lang w:val="en-US" w:eastAsia="zh-CN" w:bidi="ar"/>
        </w:rPr>
        <w:t>月</w:t>
      </w:r>
      <w:r>
        <w:rPr>
          <w:rFonts w:hint="eastAsia" w:cs="微软雅黑"/>
          <w:b/>
          <w:bCs w:val="0"/>
          <w:snapToGrid/>
          <w:color w:val="FF0000"/>
          <w:kern w:val="0"/>
          <w:sz w:val="24"/>
          <w:szCs w:val="24"/>
          <w:lang w:val="en-US" w:eastAsia="zh-CN" w:bidi="ar"/>
        </w:rPr>
        <w:t>10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 w:val="0"/>
          <w:snapToGrid/>
          <w:color w:val="FF0000"/>
          <w:kern w:val="0"/>
          <w:sz w:val="24"/>
          <w:szCs w:val="24"/>
          <w:lang w:val="en-US" w:eastAsia="zh-CN" w:bidi="ar"/>
        </w:rPr>
        <w:t>日23：59之前请把作业成果命名为“姓名+学号+作业一”上传到课程平台。无法提交到课程平台的，请联系助教提交作业。</w:t>
      </w:r>
    </w:p>
    <w:p w14:paraId="0ACE5279">
      <w:pPr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1134" w:right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napToGrid/>
          <w:color w:val="FF0000"/>
          <w:kern w:val="0"/>
          <w:sz w:val="24"/>
          <w:szCs w:val="24"/>
          <w:lang w:val="en-US" w:eastAsia="zh-CN" w:bidi="ar"/>
        </w:rPr>
        <w:t>注意：请使用自己的数据，不要抄袭他人的结果（抄袭分数为0）。请准时提交作业，逾期提交的作业将扣除20%总分再进行打分。</w:t>
      </w:r>
    </w:p>
    <w:p w14:paraId="67E267ED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</w:p>
    <w:p w14:paraId="08D79FA2">
      <w:pPr>
        <w:ind w:left="0" w:leftChars="0" w:firstLine="0" w:firstLineChars="0"/>
        <w:rPr>
          <w:rFonts w:hint="default" w:ascii="Times New Roman" w:hAnsi="Times New Roman" w:eastAsia="宋体" w:cs="Times New Roman"/>
        </w:rPr>
      </w:pPr>
    </w:p>
    <w:sectPr>
      <w:pgSz w:w="11906" w:h="16838"/>
      <w:pgMar w:top="1247" w:right="1247" w:bottom="1247" w:left="1247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1CD3FC1"/>
    <w:rsid w:val="15E50ECA"/>
    <w:rsid w:val="1A8A6FEE"/>
    <w:rsid w:val="21FD3E9A"/>
    <w:rsid w:val="225329CF"/>
    <w:rsid w:val="28E57614"/>
    <w:rsid w:val="2D0A042D"/>
    <w:rsid w:val="2D7FD9A6"/>
    <w:rsid w:val="2FEFCE8F"/>
    <w:rsid w:val="33196C24"/>
    <w:rsid w:val="33FAC264"/>
    <w:rsid w:val="3BAA3D8F"/>
    <w:rsid w:val="3C3D1B77"/>
    <w:rsid w:val="3FEBD70B"/>
    <w:rsid w:val="48F97EF6"/>
    <w:rsid w:val="571552FD"/>
    <w:rsid w:val="57FE4FA5"/>
    <w:rsid w:val="624D7675"/>
    <w:rsid w:val="628345AD"/>
    <w:rsid w:val="77FF6053"/>
    <w:rsid w:val="78BC7C9F"/>
    <w:rsid w:val="7BFEA6C9"/>
    <w:rsid w:val="7F7F5130"/>
    <w:rsid w:val="7F9F92F1"/>
    <w:rsid w:val="7FDD2CA9"/>
    <w:rsid w:val="7FFE9392"/>
    <w:rsid w:val="95AF39D4"/>
    <w:rsid w:val="A7C6FEE5"/>
    <w:rsid w:val="C9F7807A"/>
    <w:rsid w:val="D7EF9036"/>
    <w:rsid w:val="DEEEC2B0"/>
    <w:rsid w:val="DF7776E8"/>
    <w:rsid w:val="EDFD43C3"/>
    <w:rsid w:val="EFBFA7D6"/>
    <w:rsid w:val="EFDF9A0F"/>
    <w:rsid w:val="F26FC442"/>
    <w:rsid w:val="F79BA0E8"/>
    <w:rsid w:val="F9CB872E"/>
    <w:rsid w:val="FBDF9DD8"/>
    <w:rsid w:val="FBE6C644"/>
    <w:rsid w:val="FBEF5F88"/>
    <w:rsid w:val="FCFA4A57"/>
    <w:rsid w:val="FD3F0568"/>
    <w:rsid w:val="FF777B06"/>
    <w:rsid w:val="FFBB6D78"/>
    <w:rsid w:val="FFFBB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unhideWhenUsed="0" w:uiPriority="0" w:name="index 7"/>
    <w:lsdException w:qFormat="1" w:unhideWhenUsed="0" w:uiPriority="0" w:name="index 8"/>
    <w:lsdException w:qFormat="1" w:unhideWhenUsed="0" w:uiPriority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unhideWhenUsed="0" w:uiPriority="99" w:semiHidden="0" w:name="footer"/>
    <w:lsdException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name="line number"/>
    <w:lsdException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unhideWhenUsed="0" w:uiPriority="0" w:name="HTML Acronym"/>
    <w:lsdException w:qFormat="1" w:unhideWhenUsed="0" w:uiPriority="0" w:name="HTML Address"/>
    <w:lsdException w:unhideWhenUsed="0" w:uiPriority="0" w:name="HTML Cite"/>
    <w:lsdException w:qFormat="1" w:unhideWhenUsed="0" w:uiPriority="99" w:name="HTML Code"/>
    <w:lsdException w:qFormat="1" w:unhideWhenUsed="0" w:uiPriority="0" w:name="HTML Definition"/>
    <w:lsdException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1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1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uiPriority w:val="0"/>
  </w:style>
  <w:style w:type="character" w:styleId="140">
    <w:name w:val="FollowedHyperlink"/>
    <w:semiHidden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microsoft.com/office/2006/relationships/keyMapCustomizations" Target="customizations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ma:versionID="192c310b45bae95d9fdbb51d5532622b" ma:contentTypeScope="" ma:contentTypeVersion="1" ma:contentTypeName="Document" ma:contentTypeDescription="Create a new document." ma:contentTypeID="0x010100CC226774B8D87F4D92D9D1F6859ED44E" ct:_="" ma:_="">
  <xsd:schema xmlns:ns2="475f1e55-3009-46d8-9566-5d569a2b3a98" xmlns:xsd="http://www.w3.org/2001/XMLSchema" xmlns:xs="http://www.w3.org/2001/XMLSchema" xmlns:p="http://schemas.microsoft.com/office/2006/metadata/properties" ns2:_="" ma:root="true" targetNamespace="http://schemas.microsoft.com/office/2006/metadata/properties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ma:internalName="SharedWithUsers" ma:index="8" ma:displayName="Shared With" ma:readOnly="true" name="SharedWithUsers" nillable="true">
      <xsd:complexType>
        <xsd:complexContent>
          <xsd:extension base="dms:UserMulti">
            <xsd:sequence>
              <xsd:element maxOccurs="unbounded" minOccurs="0" name="UserInfo">
                <xsd:complexType>
                  <xsd:sequence>
                    <xsd:element type="xsd:string" minOccurs="0" name="DisplayName"/>
                    <xsd:element type="dms:UserId" minOccurs="0" name="AccountId" nillable="true"/>
                    <xsd:element type="xsd:string" minOccurs="0" name="AccountType"/>
                  </xsd:sequence>
                </xsd:complexType>
              </xsd:element>
            </xsd:sequence>
          </xsd:extension>
        </xsd:complexContent>
      </xsd:complexType>
    </xsd:element>
  </xsd:schema>
  <xsd:schema xmlns:dc="http://purl.org/dc/elements/1.1/" xmlns:xsd="http://www.w3.org/2001/XMLSchema" xmlns:odoc="http://schemas.microsoft.com/internal/obd" xmlns:dcterms="http://purl.org/dc/terms/" xmlns:xsi="http://www.w3.org/2001/XMLSchema-instance" xmlns="http://schemas.openxmlformats.org/package/2006/metadata/core-properties" blockDefault="#all" targetNamespace="http://schemas.openxmlformats.org/package/2006/metadata/core-properties" elementFormDefault="qualified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:index="0" ma:displayName="Content Type" type="xsd:string" maxOccurs="1" minOccurs="0" name="contentType"/>
        <xsd:element ma:index="4" ref="dc:title" ma:displayName="Title" maxOccurs="1" minOccurs="0"/>
        <xsd:element ref="dc:subject" maxOccurs="1" minOccurs="0"/>
        <xsd:element ref="dc:description" maxOccurs="1" minOccurs="0"/>
        <xsd:element type="xsd:string" maxOccurs="1" minOccurs="0" name="keywords"/>
        <xsd:element ref="dc:language" maxOccurs="1" minOccurs="0"/>
        <xsd:element type="xsd:string" maxOccurs="1" minOccurs="0" name="category"/>
        <xsd:element type="xsd:string" maxOccurs="1" minOccurs="0" name="version"/>
        <xsd:element type="xsd:string" maxOccurs="1" minOccurs="0" name="revision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maxOccurs="1" minOccurs="0" name="lastModifiedBy"/>
        <xsd:element ref="dcterms:modified" maxOccurs="1" minOccurs="0"/>
        <xsd:element type="xsd:string" maxOccurs="1" minOccurs="0" name="content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5</Pages>
  <Words>1806</Words>
  <Characters>2491</Characters>
  <Lines>11</Lines>
  <Paragraphs>3</Paragraphs>
  <TotalTime>0</TotalTime>
  <ScaleCrop>false</ScaleCrop>
  <LinksUpToDate>false</LinksUpToDate>
  <CharactersWithSpaces>2686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2025-03-06T00:42:00Z</dcterms:created>
  <dc:creator>w00280246</dc:creator>
  <cp:lastModifiedBy>Luo</cp:lastModifiedBy>
  <cp:lastPrinted>2021-12-21T11:08:00Z</cp:lastPrinted>
  <dcterms:modified xsi:type="dcterms:W3CDTF">2026-05-28T08:42:32Z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2052-12.1.0.26375</vt:lpwstr>
  </property>
  <property fmtid="{D5CDD505-2E9C-101B-9397-08002B2CF9AE}" pid="24" name="ICV">
    <vt:lpwstr>6D4ADD8012284B07914D7B58F39B42ED_13</vt:lpwstr>
  </property>
</Properties>
</file>
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12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auto"/>
        <w:jc w:val="center"/>
        <w:textAlignment w:val="auto"/>
        <w:outlineLvl w:val="9"/>
        <w:rPr>
          <w:rFonts w:hint="eastAsia" w:asciiTheme="majorEastAsia" w:hAnsiTheme="majorEastAsia" w:eastAsiaTheme="majorEastAsia" w:cstheme="majorEastAsia"/>
          <w:b/>
          <w:bCs/>
          <w:color w:val="333333"/>
          <w:sz w:val="44"/>
          <w:szCs w:val="44"/>
          <w:shd w:val="clear" w:color="auto" w:fill="FFFFFF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33333"/>
          <w:sz w:val="44"/>
          <w:szCs w:val="44"/>
          <w:shd w:val="clear" w:color="auto" w:fill="FFFFFF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-429895</wp:posOffset>
            </wp:positionV>
            <wp:extent cx="1586230" cy="464185"/>
            <wp:effectExtent l="0" t="0" r="1270" b="5715"/>
            <wp:wrapNone/>
            <wp:docPr id="1" name="图片 1" descr="logo原色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原色横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623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b/>
          <w:bCs/>
          <w:color w:val="333333"/>
          <w:sz w:val="44"/>
          <w:szCs w:val="44"/>
          <w:shd w:val="clear" w:color="auto" w:fill="FFFFFF"/>
          <w:lang w:eastAsia="zh-CN"/>
        </w:rPr>
        <w:t>实习证明</w:t>
      </w:r>
    </w:p>
    <w:p w14:paraId="6AE3D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 w:firstLineChars="200"/>
        <w:jc w:val="both"/>
        <w:textAlignment w:val="auto"/>
        <w:outlineLvl w:val="9"/>
        <w:rPr>
          <w:rFonts w:hint="default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eastAsia="zh-CN"/>
        </w:rPr>
        <w:t>兹有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    厦门大学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学校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同学（身份证号：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）于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 2026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  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1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日至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  2026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7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10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日在蚂蚁特工（厦门）科技有限公司实习，岗位为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。</w:t>
      </w:r>
    </w:p>
    <w:p w14:paraId="57A9B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eastAsia="zh-CN"/>
        </w:rPr>
        <w:t>该</w:t>
      </w: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</w:rPr>
        <w:t>学生实习期间工作认真积极，表现突出</w:t>
      </w: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</w:rPr>
        <w:t>能够将学校所学的知识灵活应用到工作中,保质保量完成工作任务</w:t>
      </w: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eastAsia="zh-CN"/>
        </w:rPr>
        <w:t>。我公司对</w:t>
      </w: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</w:rPr>
        <w:t>该学生的表现予以肯定。</w:t>
      </w:r>
    </w:p>
    <w:p w14:paraId="7637A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</w:rPr>
        <w:t xml:space="preserve"> 特此证明</w:t>
      </w: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eastAsia="zh-CN"/>
        </w:rPr>
        <w:t>。</w:t>
      </w:r>
    </w:p>
    <w:p w14:paraId="0187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color w:val="333333"/>
          <w:sz w:val="28"/>
          <w:szCs w:val="28"/>
          <w:shd w:val="clear" w:color="auto" w:fill="FFFFFF"/>
        </w:rPr>
      </w:pPr>
    </w:p>
    <w:p w14:paraId="26B0D48F">
      <w:pPr>
        <w:jc w:val="both"/>
        <w:rPr>
          <w:rFonts w:hint="eastAsia" w:ascii="微软雅黑" w:hAnsi="微软雅黑" w:eastAsia="微软雅黑" w:cs="微软雅黑"/>
          <w:color w:val="333333"/>
          <w:sz w:val="28"/>
          <w:szCs w:val="28"/>
          <w:shd w:val="clear" w:color="auto" w:fill="FFFFFF"/>
        </w:rPr>
      </w:pPr>
    </w:p>
    <w:p w14:paraId="5106BA04">
      <w:pPr>
        <w:jc w:val="both"/>
        <w:rPr>
          <w:rFonts w:hint="eastAsia" w:ascii="微软雅黑" w:hAnsi="微软雅黑" w:eastAsia="微软雅黑" w:cs="微软雅黑"/>
          <w:color w:val="333333"/>
          <w:sz w:val="28"/>
          <w:szCs w:val="28"/>
          <w:shd w:val="clear" w:color="auto" w:fill="FFFFFF"/>
        </w:rPr>
      </w:pPr>
    </w:p>
    <w:p w14:paraId="161E5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00" w:firstLineChars="200"/>
        <w:jc w:val="center"/>
        <w:textAlignment w:val="auto"/>
        <w:outlineLvl w:val="9"/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val="en-US" w:eastAsia="zh-CN"/>
        </w:rPr>
        <w:t xml:space="preserve">      证明人：</w:t>
      </w:r>
    </w:p>
    <w:p w14:paraId="59A19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00" w:firstLineChars="200"/>
        <w:jc w:val="center"/>
        <w:textAlignment w:val="auto"/>
        <w:outlineLvl w:val="9"/>
        <w:rPr>
          <w:rFonts w:hint="default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val="en-US" w:eastAsia="zh-CN"/>
        </w:rPr>
        <w:t xml:space="preserve">        联系方式：</w:t>
      </w:r>
    </w:p>
    <w:p w14:paraId="7BE5F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4500" w:firstLineChars="15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蚂蚁特工（厦门）科技有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限公司</w:t>
      </w:r>
    </w:p>
    <w:p w14:paraId="35F6F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5100" w:firstLineChars="17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val="en-US" w:eastAsia="zh-CN"/>
        </w:rPr>
        <w:t xml:space="preserve">            年   月   日</w:t>
      </w:r>
    </w:p>
    <w:sectPr>
      <w:pgSz w:w="11906" w:h="16838"/>
      <w:pgMar w:top="1610" w:right="1587" w:bottom="1440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E2671F"/>
    <w:rsid w:val="000F2382"/>
    <w:rsid w:val="00145BF8"/>
    <w:rsid w:val="001C2B26"/>
    <w:rsid w:val="002952E6"/>
    <w:rsid w:val="00487591"/>
    <w:rsid w:val="00524374"/>
    <w:rsid w:val="00637BFA"/>
    <w:rsid w:val="007514EC"/>
    <w:rsid w:val="00832167"/>
    <w:rsid w:val="00837B24"/>
    <w:rsid w:val="008B4E60"/>
    <w:rsid w:val="00AA7A76"/>
    <w:rsid w:val="00B97FF5"/>
    <w:rsid w:val="00C04A24"/>
    <w:rsid w:val="00C36B79"/>
    <w:rsid w:val="00CA2135"/>
    <w:rsid w:val="00E33FD1"/>
    <w:rsid w:val="00ED00DD"/>
    <w:rsid w:val="00F87758"/>
    <w:rsid w:val="03CA14C3"/>
    <w:rsid w:val="04402271"/>
    <w:rsid w:val="06830E02"/>
    <w:rsid w:val="06C9646C"/>
    <w:rsid w:val="0B393DB7"/>
    <w:rsid w:val="0BBB294B"/>
    <w:rsid w:val="11A37BA8"/>
    <w:rsid w:val="1677540B"/>
    <w:rsid w:val="1B230ED2"/>
    <w:rsid w:val="28D93233"/>
    <w:rsid w:val="2E755C46"/>
    <w:rsid w:val="308D627B"/>
    <w:rsid w:val="37B02BA2"/>
    <w:rsid w:val="47943011"/>
    <w:rsid w:val="47BB052F"/>
    <w:rsid w:val="4BFA69A3"/>
    <w:rsid w:val="50A82C45"/>
    <w:rsid w:val="51586419"/>
    <w:rsid w:val="53083527"/>
    <w:rsid w:val="57704B35"/>
    <w:rsid w:val="57FD50E8"/>
    <w:rsid w:val="5ADC1C9D"/>
    <w:rsid w:val="5C8005D2"/>
    <w:rsid w:val="5CA7749E"/>
    <w:rsid w:val="620F2486"/>
    <w:rsid w:val="62EC7DF9"/>
    <w:rsid w:val="6AE2671F"/>
    <w:rsid w:val="6CAA354F"/>
    <w:rsid w:val="6F575E39"/>
    <w:rsid w:val="6FB14EC3"/>
    <w:rsid w:val="74723E3B"/>
    <w:rsid w:val="75604088"/>
    <w:rsid w:val="7A6E6778"/>
    <w:rsid w:val="7BFF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6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AppData\Roaming\Kingsoft\office6\templates\download\3333ef69-88f4-4a85-8767-c5782d335783\&#23454;&#20064;&#35777;&#26126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0BEA4C-ADB1-498B-B434-6FF57AE1C8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实习证明.docx</Template>
  <Pages>1</Pages>
  <Words>136</Words>
  <Characters>144</Characters>
  <Lines>5</Lines>
  <Paragraphs>1</Paragraphs>
  <TotalTime>17</TotalTime>
  <ScaleCrop>false</ScaleCrop>
  <LinksUpToDate>false</LinksUpToDate>
  <CharactersWithSpaces>218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2024-03-05T08:49:00Z</dcterms:created>
  <dc:creator>1</dc:creator>
  <cp:lastModifiedBy>Helena.</cp:lastModifiedBy>
  <dcterms:modified xsi:type="dcterms:W3CDTF">2026-07-25T05:27:31Z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UUID">
    <vt:lpwstr>v1.0_mb_nzpkLHqL1TMm6GXC9Hqe2g==</vt:lpwstr>
  </property>
  <property fmtid="{D5CDD505-2E9C-101B-9397-08002B2CF9AE}" pid="4" name="ICV">
    <vt:lpwstr>26E4F4222B924AE09B0700C910CC2A6D_13</vt:lpwstr>
  </property>
  <property fmtid="{D5CDD505-2E9C-101B-9397-08002B2CF9AE}" pid="5" name="KSOTemplateDocerSaveRecord">
    <vt:lpwstr>eyJoZGlkIjoiNTBkYjg0MDYyNDk4NzNhZTk0N2ExNGEzODY1NzZhYTciLCJ1c2VySWQiOiIzMDQwNDk5NTUifQ==</vt:lpwstr>
  </property>
</Properties>
</file>